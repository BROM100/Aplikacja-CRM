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936CC" w14:textId="7367A6D1" w:rsidR="00952F7D" w:rsidRDefault="00952F7D" w:rsidP="00DF198B">
      <w:pPr>
        <w:pStyle w:val="GraphicAnchor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2CC629D1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1667F246" w14:textId="5BC26A82" w:rsidR="00DF198B" w:rsidRDefault="00DF198B"/>
        </w:tc>
      </w:tr>
      <w:tr w:rsidR="00DF198B" w14:paraId="1AEB0889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493F0E38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13114546" w14:textId="1457B669" w:rsidR="00DF198B" w:rsidRPr="00EE3DB2" w:rsidRDefault="00EE3DB2" w:rsidP="00874FE7">
            <w:pPr>
              <w:pStyle w:val="Nagwek1"/>
              <w:rPr>
                <w:rFonts w:ascii="Times New Roman" w:hAnsi="Times New Roman" w:cs="Times New Roman"/>
              </w:rPr>
            </w:pPr>
            <w:r w:rsidRPr="00EE3DB2">
              <w:rPr>
                <w:rFonts w:ascii="Times New Roman" w:hAnsi="Times New Roman" w:cs="Times New Roman"/>
              </w:rPr>
              <w:t xml:space="preserve">Aplikacja CRM 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189B5A7C" w14:textId="77777777" w:rsidR="00DF198B" w:rsidRDefault="00DF198B"/>
        </w:tc>
      </w:tr>
      <w:tr w:rsidR="00DF198B" w14:paraId="2034121A" w14:textId="77777777" w:rsidTr="00185F4A">
        <w:trPr>
          <w:trHeight w:val="1837"/>
        </w:trPr>
        <w:tc>
          <w:tcPr>
            <w:tcW w:w="1170" w:type="dxa"/>
          </w:tcPr>
          <w:p w14:paraId="45B3402B" w14:textId="77777777" w:rsidR="00DF198B" w:rsidRDefault="00DF198B"/>
        </w:tc>
        <w:tc>
          <w:tcPr>
            <w:tcW w:w="8460" w:type="dxa"/>
            <w:gridSpan w:val="7"/>
          </w:tcPr>
          <w:p w14:paraId="08B187A4" w14:textId="35CF3C54" w:rsidR="00DF198B" w:rsidRDefault="00DF198B"/>
        </w:tc>
        <w:tc>
          <w:tcPr>
            <w:tcW w:w="1160" w:type="dxa"/>
          </w:tcPr>
          <w:p w14:paraId="1DAD6623" w14:textId="77777777" w:rsidR="00DF198B" w:rsidRDefault="00DF198B"/>
        </w:tc>
      </w:tr>
      <w:tr w:rsidR="00DF198B" w14:paraId="3DA53EE4" w14:textId="77777777" w:rsidTr="00185F4A">
        <w:trPr>
          <w:trHeight w:val="929"/>
        </w:trPr>
        <w:tc>
          <w:tcPr>
            <w:tcW w:w="2397" w:type="dxa"/>
            <w:gridSpan w:val="4"/>
          </w:tcPr>
          <w:p w14:paraId="08A72A91" w14:textId="3FBC059A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1018BC38" w14:textId="7695083E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1FF96505" w14:textId="6A4A3562" w:rsidR="00DF198B" w:rsidRDefault="00F73F7C">
            <w:r w:rsidRPr="00EE3DB2">
              <w:rPr>
                <w:noProof/>
                <w:lang w:eastAsia="en-AU"/>
              </w:rPr>
              <w:drawing>
                <wp:anchor distT="0" distB="0" distL="114300" distR="114300" simplePos="0" relativeHeight="251658240" behindDoc="1" locked="0" layoutInCell="1" allowOverlap="1" wp14:anchorId="00735C5E" wp14:editId="23B9DC73">
                  <wp:simplePos x="0" y="0"/>
                  <wp:positionH relativeFrom="margin">
                    <wp:posOffset>-5565982</wp:posOffset>
                  </wp:positionH>
                  <wp:positionV relativeFrom="margin">
                    <wp:posOffset>-3159642</wp:posOffset>
                  </wp:positionV>
                  <wp:extent cx="6858000" cy="9144000"/>
                  <wp:effectExtent l="0" t="0" r="0" b="0"/>
                  <wp:wrapNone/>
                  <wp:docPr id="1" name="Picture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-0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9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F198B" w14:paraId="4DABC4EC" w14:textId="77777777" w:rsidTr="00EE3DB2">
        <w:trPr>
          <w:trHeight w:val="1460"/>
        </w:trPr>
        <w:tc>
          <w:tcPr>
            <w:tcW w:w="2397" w:type="dxa"/>
            <w:gridSpan w:val="4"/>
          </w:tcPr>
          <w:p w14:paraId="076A9503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1EE341F3" w14:textId="47341FF1" w:rsidR="00DF198B" w:rsidRPr="00EE3DB2" w:rsidRDefault="00EE3DB2" w:rsidP="00874FE7">
            <w:pPr>
              <w:pStyle w:val="Nagwek2"/>
              <w:rPr>
                <w:rFonts w:ascii="Times New Roman" w:hAnsi="Times New Roman" w:cs="Times New Roman"/>
              </w:rPr>
            </w:pPr>
            <w:r w:rsidRPr="00EE3DB2">
              <w:rPr>
                <w:rFonts w:ascii="Times New Roman" w:hAnsi="Times New Roman" w:cs="Times New Roman"/>
              </w:rPr>
              <w:t xml:space="preserve">Specyfikacja Projektowa </w:t>
            </w:r>
          </w:p>
        </w:tc>
        <w:tc>
          <w:tcPr>
            <w:tcW w:w="2398" w:type="dxa"/>
            <w:gridSpan w:val="4"/>
          </w:tcPr>
          <w:p w14:paraId="0F65C10D" w14:textId="271D5516" w:rsidR="00DF198B" w:rsidRDefault="00DF198B"/>
        </w:tc>
      </w:tr>
      <w:tr w:rsidR="00DF198B" w14:paraId="74162B61" w14:textId="77777777" w:rsidTr="00EE3DB2">
        <w:trPr>
          <w:trHeight w:val="6086"/>
        </w:trPr>
        <w:tc>
          <w:tcPr>
            <w:tcW w:w="2397" w:type="dxa"/>
            <w:gridSpan w:val="4"/>
            <w:vAlign w:val="bottom"/>
          </w:tcPr>
          <w:p w14:paraId="51AE6A39" w14:textId="3004033E" w:rsidR="00DF198B" w:rsidRDefault="00DF198B" w:rsidP="00DF198B">
            <w:pPr>
              <w:jc w:val="center"/>
            </w:pPr>
          </w:p>
        </w:tc>
        <w:tc>
          <w:tcPr>
            <w:tcW w:w="5995" w:type="dxa"/>
            <w:shd w:val="clear" w:color="auto" w:fill="FFFFFF" w:themeFill="background1"/>
            <w:vAlign w:val="bottom"/>
          </w:tcPr>
          <w:p w14:paraId="62425754" w14:textId="3AF2D334" w:rsidR="00EE3DB2" w:rsidRDefault="00EE3DB2" w:rsidP="00EE3DB2">
            <w:pPr>
              <w:pStyle w:val="Nagwek3"/>
              <w:jc w:val="left"/>
            </w:pPr>
          </w:p>
          <w:p w14:paraId="09932212" w14:textId="63BBBFE5" w:rsidR="00DF198B" w:rsidRPr="00DF198B" w:rsidRDefault="00EE3DB2" w:rsidP="00EE3DB2">
            <w:pPr>
              <w:pStyle w:val="Nagwek3"/>
            </w:pPr>
            <w:r>
              <w:t>_</w:t>
            </w:r>
          </w:p>
          <w:p w14:paraId="6C8ECBC7" w14:textId="178E1961" w:rsidR="00DF198B" w:rsidRDefault="00EE3DB2" w:rsidP="00874FE7">
            <w:pPr>
              <w:pStyle w:val="Nagwek3"/>
            </w:pPr>
            <w:r>
              <w:t xml:space="preserve">Bartłomiej Antos </w:t>
            </w:r>
          </w:p>
          <w:p w14:paraId="3D2C76D2" w14:textId="77777777" w:rsidR="00DF198B" w:rsidRPr="00DF198B" w:rsidRDefault="00DF198B" w:rsidP="00DF198B"/>
        </w:tc>
        <w:tc>
          <w:tcPr>
            <w:tcW w:w="2398" w:type="dxa"/>
            <w:gridSpan w:val="4"/>
            <w:tcBorders>
              <w:left w:val="nil"/>
            </w:tcBorders>
            <w:vAlign w:val="bottom"/>
          </w:tcPr>
          <w:p w14:paraId="6DD734EC" w14:textId="235CB191" w:rsidR="00DF198B" w:rsidRDefault="00DF198B" w:rsidP="00DF198B">
            <w:pPr>
              <w:jc w:val="center"/>
            </w:pPr>
          </w:p>
        </w:tc>
      </w:tr>
      <w:tr w:rsidR="00DF198B" w14:paraId="3AC983DD" w14:textId="77777777" w:rsidTr="00EE3DB2">
        <w:trPr>
          <w:trHeight w:val="35"/>
        </w:trPr>
        <w:tc>
          <w:tcPr>
            <w:tcW w:w="2340" w:type="dxa"/>
            <w:gridSpan w:val="3"/>
          </w:tcPr>
          <w:p w14:paraId="118B2CF0" w14:textId="77777777" w:rsidR="00DF198B" w:rsidRDefault="00DF198B"/>
        </w:tc>
        <w:tc>
          <w:tcPr>
            <w:tcW w:w="6120" w:type="dxa"/>
            <w:gridSpan w:val="3"/>
          </w:tcPr>
          <w:p w14:paraId="2347C10A" w14:textId="77777777" w:rsidR="00DF198B" w:rsidRDefault="00DF198B"/>
        </w:tc>
        <w:tc>
          <w:tcPr>
            <w:tcW w:w="2330" w:type="dxa"/>
            <w:gridSpan w:val="3"/>
          </w:tcPr>
          <w:p w14:paraId="12C56BE9" w14:textId="77777777" w:rsidR="00DF198B" w:rsidRDefault="00DF198B"/>
        </w:tc>
      </w:tr>
    </w:tbl>
    <w:p w14:paraId="5FD4944B" w14:textId="77777777" w:rsidR="00DF198B" w:rsidRDefault="00DF198B"/>
    <w:p w14:paraId="7949E75F" w14:textId="6D2F9BC9" w:rsidR="00DF198B" w:rsidRDefault="00DF198B" w:rsidP="002D2200">
      <w:pPr>
        <w:pStyle w:val="GraphicAnchor"/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pl-PL"/>
        </w:rPr>
        <w:id w:val="175130450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</w:rPr>
      </w:sdtEndPr>
      <w:sdtContent>
        <w:p w14:paraId="45AC1EE1" w14:textId="572EA9B5" w:rsidR="00EE3DB2" w:rsidRPr="00EE3DB2" w:rsidRDefault="00EE3DB2" w:rsidP="000F4C1B">
          <w:pPr>
            <w:pStyle w:val="Nagwekspisutreci"/>
            <w:spacing w:line="276" w:lineRule="auto"/>
            <w:rPr>
              <w:rFonts w:ascii="Times New Roman" w:hAnsi="Times New Roman" w:cs="Times New Roman"/>
              <w:lang w:val="pl-PL"/>
            </w:rPr>
          </w:pPr>
          <w:r w:rsidRPr="00EE3DB2">
            <w:rPr>
              <w:rFonts w:ascii="Times New Roman" w:hAnsi="Times New Roman" w:cs="Times New Roman"/>
              <w:lang w:val="pl-PL"/>
            </w:rPr>
            <w:t>Spis treści</w:t>
          </w:r>
        </w:p>
        <w:p w14:paraId="77296FA2" w14:textId="4EF6678B" w:rsidR="00EE3DB2" w:rsidRPr="00F73F7C" w:rsidRDefault="00F73F7C" w:rsidP="000F4C1B">
          <w:pPr>
            <w:pStyle w:val="Spistreci1"/>
            <w:numPr>
              <w:ilvl w:val="0"/>
              <w:numId w:val="14"/>
            </w:numPr>
            <w:spacing w:line="276" w:lineRule="auto"/>
            <w:rPr>
              <w:rFonts w:ascii="Times New Roman" w:hAnsi="Times New Roman" w:cs="Times New Roman"/>
            </w:rPr>
          </w:pPr>
          <w:r w:rsidRPr="00F4740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Cel i opis projektu </w: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</w:t>
          </w:r>
          <w:r w:rsidR="00EE3DB2" w:rsidRPr="00F73F7C">
            <w:rPr>
              <w:rFonts w:ascii="Times New Roman" w:hAnsi="Times New Roman" w:cs="Times New Roman"/>
            </w:rPr>
            <w:ptab w:relativeTo="margin" w:alignment="right" w:leader="dot"/>
          </w:r>
          <w:r w:rsidR="00EE3DB2" w:rsidRPr="00F73F7C">
            <w:rPr>
              <w:rFonts w:ascii="Times New Roman" w:hAnsi="Times New Roman" w:cs="Times New Roman"/>
            </w:rPr>
            <w:t>1</w:t>
          </w:r>
        </w:p>
        <w:p w14:paraId="0BAC8826" w14:textId="0E8A6802" w:rsidR="00EE3DB2" w:rsidRPr="00EE3DB2" w:rsidRDefault="00F73F7C" w:rsidP="000F4C1B">
          <w:pPr>
            <w:pStyle w:val="Spistreci2"/>
            <w:numPr>
              <w:ilvl w:val="0"/>
              <w:numId w:val="14"/>
            </w:numPr>
            <w:spacing w:line="276" w:lineRule="auto"/>
            <w:rPr>
              <w:rFonts w:ascii="Times New Roman" w:hAnsi="Times New Roman" w:cs="Times New Roman"/>
            </w:rPr>
          </w:pPr>
          <w:r w:rsidRPr="00F4740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Wymagania klienta </w: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</w:t>
          </w:r>
          <w:r w:rsidR="00EE3DB2" w:rsidRPr="00EE3DB2">
            <w:rPr>
              <w:rFonts w:ascii="Times New Roman" w:hAnsi="Times New Roman" w:cs="Times New Roman"/>
            </w:rPr>
            <w:ptab w:relativeTo="margin" w:alignment="right" w:leader="dot"/>
          </w:r>
          <w:r w:rsidR="00EE3DB2" w:rsidRPr="00EE3DB2">
            <w:rPr>
              <w:rFonts w:ascii="Times New Roman" w:hAnsi="Times New Roman" w:cs="Times New Roman"/>
            </w:rPr>
            <w:t>2</w:t>
          </w:r>
        </w:p>
        <w:p w14:paraId="74EFDBAA" w14:textId="1FCE14D1" w:rsidR="00EE3DB2" w:rsidRPr="00EE3DB2" w:rsidRDefault="00F73F7C" w:rsidP="000F4C1B">
          <w:pPr>
            <w:pStyle w:val="Spistreci3"/>
            <w:numPr>
              <w:ilvl w:val="0"/>
              <w:numId w:val="14"/>
            </w:numPr>
            <w:spacing w:line="276" w:lineRule="auto"/>
            <w:rPr>
              <w:rFonts w:ascii="Times New Roman" w:hAnsi="Times New Roman" w:cs="Times New Roman"/>
            </w:rPr>
          </w:pPr>
          <w:r w:rsidRPr="00F4740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Możliwe analizy danych w aplikacji </w: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</w:t>
          </w:r>
          <w:r w:rsidR="00EE3DB2" w:rsidRPr="00EE3DB2">
            <w:rPr>
              <w:rFonts w:ascii="Times New Roman" w:hAnsi="Times New Roman" w:cs="Times New Roman"/>
            </w:rPr>
            <w:ptab w:relativeTo="margin" w:alignment="right" w:leader="dot"/>
          </w:r>
          <w:r w:rsidR="00087346">
            <w:rPr>
              <w:rFonts w:ascii="Times New Roman" w:hAnsi="Times New Roman" w:cs="Times New Roman"/>
            </w:rPr>
            <w:t>4</w:t>
          </w:r>
        </w:p>
        <w:p w14:paraId="30CAFC00" w14:textId="1154CD73" w:rsidR="00EE3DB2" w:rsidRPr="00EE3DB2" w:rsidRDefault="00F73F7C" w:rsidP="000F4C1B">
          <w:pPr>
            <w:pStyle w:val="Spistreci1"/>
            <w:numPr>
              <w:ilvl w:val="0"/>
              <w:numId w:val="14"/>
            </w:numPr>
            <w:spacing w:line="276" w:lineRule="auto"/>
            <w:rPr>
              <w:rFonts w:ascii="Times New Roman" w:hAnsi="Times New Roman" w:cs="Times New Roman"/>
            </w:rPr>
          </w:pPr>
          <w:r w:rsidRPr="00F4740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Wymagania funkcjonalne </w: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</w:t>
          </w:r>
          <w:r w:rsidR="00EE3DB2" w:rsidRPr="00EE3DB2">
            <w:rPr>
              <w:rFonts w:ascii="Times New Roman" w:hAnsi="Times New Roman" w:cs="Times New Roman"/>
            </w:rPr>
            <w:ptab w:relativeTo="margin" w:alignment="right" w:leader="dot"/>
          </w:r>
          <w:r w:rsidR="00087346">
            <w:rPr>
              <w:rFonts w:ascii="Times New Roman" w:hAnsi="Times New Roman" w:cs="Times New Roman"/>
            </w:rPr>
            <w:t>5</w:t>
          </w:r>
        </w:p>
        <w:p w14:paraId="76324D8F" w14:textId="1B92D73A" w:rsidR="00EE3DB2" w:rsidRPr="00EE3DB2" w:rsidRDefault="00F73F7C" w:rsidP="000F4C1B">
          <w:pPr>
            <w:pStyle w:val="Spistreci2"/>
            <w:numPr>
              <w:ilvl w:val="0"/>
              <w:numId w:val="14"/>
            </w:numPr>
            <w:spacing w:line="276" w:lineRule="auto"/>
            <w:rPr>
              <w:rFonts w:ascii="Times New Roman" w:hAnsi="Times New Roman" w:cs="Times New Roman"/>
            </w:rPr>
          </w:pPr>
          <w:r w:rsidRPr="00F4740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Wymagania niefunkcjonalne </w: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</w:t>
          </w:r>
          <w:r w:rsidR="00EE3DB2" w:rsidRPr="00EE3DB2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</w:rPr>
            <w:t>5</w:t>
          </w:r>
        </w:p>
        <w:p w14:paraId="287795D9" w14:textId="4308E254" w:rsidR="00F73F7C" w:rsidRPr="00F73F7C" w:rsidRDefault="00F73F7C" w:rsidP="000F4C1B">
          <w:pPr>
            <w:pStyle w:val="Spistreci3"/>
            <w:numPr>
              <w:ilvl w:val="0"/>
              <w:numId w:val="14"/>
            </w:numPr>
            <w:spacing w:line="276" w:lineRule="auto"/>
            <w:rPr>
              <w:rFonts w:ascii="Times New Roman" w:hAnsi="Times New Roman" w:cs="Times New Roman"/>
            </w:rPr>
          </w:pPr>
          <w:r w:rsidRPr="00F47403">
            <w:rPr>
              <w:rFonts w:ascii="Times New Roman" w:hAnsi="Times New Roman" w:cs="Times New Roman"/>
              <w:b/>
              <w:bCs/>
              <w:sz w:val="28"/>
              <w:szCs w:val="28"/>
            </w:rPr>
            <w:t>Wykorzystane Technologie</w:t>
          </w:r>
          <w:r w:rsidRPr="00EE3DB2">
            <w:rPr>
              <w:rFonts w:ascii="Times New Roman" w:hAnsi="Times New Roman" w:cs="Times New Roman"/>
            </w:rPr>
            <w:ptab w:relativeTo="margin" w:alignment="right" w:leader="dot"/>
          </w:r>
          <w:r w:rsidR="00087346">
            <w:rPr>
              <w:rFonts w:ascii="Times New Roman" w:hAnsi="Times New Roman" w:cs="Times New Roman"/>
            </w:rPr>
            <w:t>6</w:t>
          </w:r>
        </w:p>
        <w:p w14:paraId="70AE78D3" w14:textId="10025B6D" w:rsidR="00F73F7C" w:rsidRPr="00F47403" w:rsidRDefault="00F73F7C" w:rsidP="000F4C1B">
          <w:pPr>
            <w:pStyle w:val="Akapitzlist"/>
            <w:numPr>
              <w:ilvl w:val="0"/>
              <w:numId w:val="14"/>
            </w:numPr>
            <w:spacing w:line="276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4740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Przykładowa architektura bazy danych </w:t>
          </w:r>
          <w:r w:rsidRPr="00EE3DB2">
            <w:rPr>
              <w:rFonts w:ascii="Times New Roman" w:hAnsi="Times New Roman" w:cs="Times New Roman"/>
            </w:rPr>
            <w:ptab w:relativeTo="margin" w:alignment="right" w:leader="dot"/>
          </w:r>
          <w:r w:rsidR="00087346">
            <w:rPr>
              <w:rFonts w:ascii="Times New Roman" w:hAnsi="Times New Roman" w:cs="Times New Roman"/>
            </w:rPr>
            <w:t>6</w:t>
          </w:r>
        </w:p>
        <w:p w14:paraId="594FF9E6" w14:textId="178A8F96" w:rsidR="00087346" w:rsidRPr="00087346" w:rsidRDefault="00F73F7C" w:rsidP="000F4C1B">
          <w:pPr>
            <w:pStyle w:val="Akapitzlist"/>
            <w:numPr>
              <w:ilvl w:val="0"/>
              <w:numId w:val="14"/>
            </w:numPr>
            <w:spacing w:line="276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4740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Product </w:t>
          </w:r>
          <w:proofErr w:type="spellStart"/>
          <w:r w:rsidRPr="00F47403">
            <w:rPr>
              <w:rFonts w:ascii="Times New Roman" w:hAnsi="Times New Roman" w:cs="Times New Roman"/>
              <w:b/>
              <w:bCs/>
              <w:sz w:val="28"/>
              <w:szCs w:val="28"/>
            </w:rPr>
            <w:t>Backlog</w:t>
          </w:r>
          <w:proofErr w:type="spellEnd"/>
          <w:r w:rsidRPr="00F4740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</w:t>
          </w:r>
          <w:r w:rsidRPr="00EE3DB2">
            <w:rPr>
              <w:rFonts w:ascii="Times New Roman" w:hAnsi="Times New Roman" w:cs="Times New Roman"/>
            </w:rPr>
            <w:ptab w:relativeTo="margin" w:alignment="right" w:leader="dot"/>
          </w:r>
          <w:r w:rsidR="001E1F78">
            <w:rPr>
              <w:rFonts w:ascii="Times New Roman" w:hAnsi="Times New Roman" w:cs="Times New Roman"/>
            </w:rPr>
            <w:t>8</w:t>
          </w:r>
        </w:p>
        <w:p w14:paraId="1D99425E" w14:textId="5D3D2F52" w:rsidR="00087346" w:rsidRPr="00087346" w:rsidRDefault="00087346" w:rsidP="00087346">
          <w:pPr>
            <w:pStyle w:val="Akapitzlist"/>
            <w:numPr>
              <w:ilvl w:val="0"/>
              <w:numId w:val="14"/>
            </w:numPr>
            <w:spacing w:line="276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Załączniki</w:t>
          </w:r>
          <w:r w:rsidRPr="00F4740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</w:t>
          </w:r>
          <w:r w:rsidRPr="00EE3DB2">
            <w:rPr>
              <w:rFonts w:ascii="Times New Roman" w:hAnsi="Times New Roman" w:cs="Times New Roman"/>
            </w:rPr>
            <w:ptab w:relativeTo="margin" w:alignment="right" w:leader="dot"/>
          </w:r>
          <w:r>
            <w:rPr>
              <w:rFonts w:ascii="Times New Roman" w:hAnsi="Times New Roman" w:cs="Times New Roman"/>
            </w:rPr>
            <w:t>9</w:t>
          </w:r>
        </w:p>
        <w:p w14:paraId="02D664AF" w14:textId="7895715D" w:rsidR="00EE3DB2" w:rsidRPr="00F73F7C" w:rsidRDefault="00000000" w:rsidP="00087346">
          <w:pPr>
            <w:pStyle w:val="Akapitzlist"/>
            <w:spacing w:line="276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</w:sdtContent>
    </w:sdt>
    <w:p w14:paraId="1B52AF09" w14:textId="7217B4C6" w:rsidR="002D2200" w:rsidRPr="00EE3DB2" w:rsidRDefault="002D2200" w:rsidP="000F4C1B">
      <w:pPr>
        <w:spacing w:line="276" w:lineRule="auto"/>
        <w:rPr>
          <w:rFonts w:ascii="Times New Roman" w:hAnsi="Times New Roman" w:cs="Times New Roman"/>
        </w:rPr>
      </w:pPr>
    </w:p>
    <w:p w14:paraId="0D978D46" w14:textId="74ED9487" w:rsidR="00EE3DB2" w:rsidRPr="00EE3DB2" w:rsidRDefault="00EE3DB2" w:rsidP="000F4C1B">
      <w:pPr>
        <w:spacing w:line="276" w:lineRule="auto"/>
        <w:rPr>
          <w:rFonts w:ascii="Times New Roman" w:hAnsi="Times New Roman" w:cs="Times New Roman"/>
        </w:rPr>
      </w:pPr>
    </w:p>
    <w:p w14:paraId="2576BF18" w14:textId="3450AB1D" w:rsidR="00EE3DB2" w:rsidRPr="00EE3DB2" w:rsidRDefault="00EE3DB2" w:rsidP="000F4C1B">
      <w:pPr>
        <w:spacing w:line="276" w:lineRule="auto"/>
        <w:rPr>
          <w:rFonts w:ascii="Times New Roman" w:hAnsi="Times New Roman" w:cs="Times New Roman"/>
        </w:rPr>
      </w:pPr>
    </w:p>
    <w:p w14:paraId="098B4BB6" w14:textId="77777777" w:rsidR="00EE3DB2" w:rsidRDefault="00EE3DB2" w:rsidP="000F4C1B">
      <w:pPr>
        <w:spacing w:line="276" w:lineRule="auto"/>
        <w:rPr>
          <w:rFonts w:ascii="Times New Roman" w:hAnsi="Times New Roman" w:cs="Times New Roman"/>
        </w:rPr>
      </w:pPr>
    </w:p>
    <w:p w14:paraId="1BBA4748" w14:textId="77777777" w:rsidR="00EE3DB2" w:rsidRDefault="00EE3DB2" w:rsidP="000F4C1B">
      <w:pPr>
        <w:spacing w:line="276" w:lineRule="auto"/>
      </w:pPr>
    </w:p>
    <w:p w14:paraId="33CBB4D4" w14:textId="77777777" w:rsidR="00EE3DB2" w:rsidRDefault="00EE3DB2"/>
    <w:p w14:paraId="02821D5B" w14:textId="77777777" w:rsidR="00EE3DB2" w:rsidRDefault="00EE3DB2"/>
    <w:p w14:paraId="507EA3EE" w14:textId="77777777" w:rsidR="00EE3DB2" w:rsidRDefault="00EE3DB2"/>
    <w:p w14:paraId="00097425" w14:textId="77777777" w:rsidR="00EE3DB2" w:rsidRDefault="00EE3DB2"/>
    <w:p w14:paraId="35C98F63" w14:textId="77777777" w:rsidR="00EE3DB2" w:rsidRDefault="00EE3DB2"/>
    <w:p w14:paraId="4B20416C" w14:textId="77777777" w:rsidR="00EE3DB2" w:rsidRDefault="00EE3DB2"/>
    <w:p w14:paraId="0F9554D4" w14:textId="77777777" w:rsidR="00EE3DB2" w:rsidRDefault="00EE3DB2"/>
    <w:p w14:paraId="3A9F67DA" w14:textId="77777777" w:rsidR="00EE3DB2" w:rsidRDefault="00EE3DB2"/>
    <w:p w14:paraId="4B601CC0" w14:textId="77777777" w:rsidR="00EE3DB2" w:rsidRDefault="00EE3DB2"/>
    <w:p w14:paraId="30D290F0" w14:textId="77777777" w:rsidR="00EE3DB2" w:rsidRDefault="00EE3DB2"/>
    <w:p w14:paraId="73FA20A5" w14:textId="77777777" w:rsidR="00EE3DB2" w:rsidRDefault="00EE3DB2"/>
    <w:p w14:paraId="2786304C" w14:textId="77777777" w:rsidR="00EE3DB2" w:rsidRDefault="00EE3DB2"/>
    <w:p w14:paraId="73E01C4D" w14:textId="77777777" w:rsidR="00EE3DB2" w:rsidRDefault="00EE3DB2"/>
    <w:p w14:paraId="6BED8494" w14:textId="77777777" w:rsidR="00EE3DB2" w:rsidRDefault="00EE3DB2"/>
    <w:p w14:paraId="3EB2B13A" w14:textId="77777777" w:rsidR="00EE3DB2" w:rsidRDefault="00EE3DB2"/>
    <w:p w14:paraId="5A8176ED" w14:textId="77777777" w:rsidR="00EE3DB2" w:rsidRDefault="00EE3DB2"/>
    <w:p w14:paraId="5B286BC2" w14:textId="77777777" w:rsidR="00EE3DB2" w:rsidRDefault="00EE3DB2"/>
    <w:p w14:paraId="7324BC6E" w14:textId="77777777" w:rsidR="00EE3DB2" w:rsidRDefault="00EE3DB2"/>
    <w:p w14:paraId="1BFAD14A" w14:textId="77777777" w:rsidR="00EE3DB2" w:rsidRDefault="00EE3DB2"/>
    <w:p w14:paraId="12C17EE0" w14:textId="77777777" w:rsidR="00EE3DB2" w:rsidRDefault="00EE3DB2"/>
    <w:p w14:paraId="6FB58558" w14:textId="77777777" w:rsidR="00EE3DB2" w:rsidRDefault="00EE3DB2"/>
    <w:p w14:paraId="47A466CE" w14:textId="77777777" w:rsidR="00EE3DB2" w:rsidRDefault="00EE3DB2"/>
    <w:p w14:paraId="2FA3D911" w14:textId="77777777" w:rsidR="00EE3DB2" w:rsidRDefault="00EE3DB2"/>
    <w:p w14:paraId="0503B821" w14:textId="77777777" w:rsidR="00EE3DB2" w:rsidRDefault="00EE3DB2"/>
    <w:p w14:paraId="0447E13C" w14:textId="5F561BDC" w:rsidR="00EE3DB2" w:rsidRPr="00F47403" w:rsidRDefault="00EE3DB2" w:rsidP="00761415">
      <w:pPr>
        <w:pStyle w:val="Akapitzlis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47403">
        <w:rPr>
          <w:rFonts w:ascii="Times New Roman" w:hAnsi="Times New Roman" w:cs="Times New Roman"/>
          <w:b/>
          <w:bCs/>
          <w:sz w:val="28"/>
          <w:szCs w:val="28"/>
        </w:rPr>
        <w:t xml:space="preserve">Cel i opis projektu </w:t>
      </w:r>
    </w:p>
    <w:p w14:paraId="5CD1A2CF" w14:textId="77777777" w:rsidR="00EE3DB2" w:rsidRPr="00337608" w:rsidRDefault="00EE3DB2" w:rsidP="00761415">
      <w:pPr>
        <w:pStyle w:val="Akapitzlis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39DA60A" w14:textId="2B0DE4D7" w:rsidR="00EE3DB2" w:rsidRPr="00337608" w:rsidRDefault="00EE3DB2" w:rsidP="00FA4402">
      <w:pPr>
        <w:pStyle w:val="Akapitzlis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Projekt dotyczy stworzenia aplikacji desktopowej CRM (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Customer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 xml:space="preserve"> Management) w języku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, wykorzystującej bibliotekę PyQ6. Aplikacja będzie umożliwiała zarządzanie danymi związanych z klientami, kontaktami, możliwościami, ofertami, zamówieniami oraz produktami. Głównym celem aplikacji będzie umożliwienie użytkownikom przeglądania, dodawania, edytowania i usuwania danych w bazie, a także generowanie analiz i wykresów na podstawie posiadanych danych.</w:t>
      </w:r>
    </w:p>
    <w:p w14:paraId="4447D939" w14:textId="77777777" w:rsidR="00EE3DB2" w:rsidRPr="00337608" w:rsidRDefault="00EE3DB2" w:rsidP="00F47403">
      <w:pPr>
        <w:rPr>
          <w:rFonts w:ascii="Times New Roman" w:hAnsi="Times New Roman" w:cs="Times New Roman"/>
          <w:sz w:val="28"/>
          <w:szCs w:val="28"/>
        </w:rPr>
      </w:pPr>
    </w:p>
    <w:p w14:paraId="34C64012" w14:textId="77777777" w:rsidR="00EE3DB2" w:rsidRPr="00337608" w:rsidRDefault="00EE3DB2" w:rsidP="00F47403">
      <w:pPr>
        <w:rPr>
          <w:rFonts w:ascii="Times New Roman" w:hAnsi="Times New Roman" w:cs="Times New Roman"/>
          <w:sz w:val="28"/>
          <w:szCs w:val="28"/>
        </w:rPr>
      </w:pPr>
    </w:p>
    <w:p w14:paraId="49944C61" w14:textId="77777777" w:rsidR="00EE3DB2" w:rsidRPr="00337608" w:rsidRDefault="00EE3DB2" w:rsidP="00F47403">
      <w:pPr>
        <w:rPr>
          <w:rFonts w:ascii="Times New Roman" w:hAnsi="Times New Roman" w:cs="Times New Roman"/>
          <w:sz w:val="28"/>
          <w:szCs w:val="28"/>
        </w:rPr>
      </w:pPr>
    </w:p>
    <w:p w14:paraId="7937FFD5" w14:textId="309BB123" w:rsidR="00EE3DB2" w:rsidRPr="00F47403" w:rsidRDefault="00EE3DB2" w:rsidP="00F47403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47403">
        <w:rPr>
          <w:rFonts w:ascii="Times New Roman" w:hAnsi="Times New Roman" w:cs="Times New Roman"/>
          <w:b/>
          <w:bCs/>
          <w:sz w:val="28"/>
          <w:szCs w:val="28"/>
        </w:rPr>
        <w:t xml:space="preserve">Wymagania klienta </w:t>
      </w:r>
    </w:p>
    <w:p w14:paraId="6E28AF8B" w14:textId="77777777" w:rsidR="00EE3DB2" w:rsidRPr="00337608" w:rsidRDefault="00EE3DB2" w:rsidP="00F47403">
      <w:pPr>
        <w:rPr>
          <w:rFonts w:ascii="Times New Roman" w:hAnsi="Times New Roman" w:cs="Times New Roman"/>
          <w:sz w:val="28"/>
          <w:szCs w:val="28"/>
        </w:rPr>
      </w:pPr>
    </w:p>
    <w:p w14:paraId="29E36321" w14:textId="77777777" w:rsidR="00EE3DB2" w:rsidRPr="00337608" w:rsidRDefault="00EE3DB2" w:rsidP="00F47403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Intuicyjny interfejs użytkownika.</w:t>
      </w:r>
    </w:p>
    <w:p w14:paraId="2816434D" w14:textId="3DA7EC80" w:rsidR="00EE3DB2" w:rsidRPr="00337608" w:rsidRDefault="00EE3DB2" w:rsidP="00F47403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 xml:space="preserve">Aplikacja powinna umożliwiać operacje CRUD dla obiektów: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Accounts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Contacts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Opportunity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Quote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, Order, Product.</w:t>
      </w:r>
    </w:p>
    <w:p w14:paraId="711ABCDE" w14:textId="77777777" w:rsidR="00EE3DB2" w:rsidRPr="00337608" w:rsidRDefault="00EE3DB2" w:rsidP="00F47403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Obsługa różnych typów użytkowników.</w:t>
      </w:r>
    </w:p>
    <w:p w14:paraId="29CC8876" w14:textId="77777777" w:rsidR="00EE3DB2" w:rsidRPr="00337608" w:rsidRDefault="00EE3DB2" w:rsidP="00F47403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Personalizacja widoków i preferencji.</w:t>
      </w:r>
    </w:p>
    <w:p w14:paraId="269BDB6E" w14:textId="77777777" w:rsidR="00EE3DB2" w:rsidRPr="00337608" w:rsidRDefault="00EE3DB2" w:rsidP="00F47403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Bezpieczeństwo danych.</w:t>
      </w:r>
    </w:p>
    <w:p w14:paraId="443DC628" w14:textId="3F662AEB" w:rsidR="00EE3DB2" w:rsidRPr="00337608" w:rsidRDefault="00EE3DB2" w:rsidP="00F47403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Wczytywanie danych z plików CSV</w:t>
      </w:r>
      <w:r w:rsidR="00DE5731">
        <w:rPr>
          <w:rFonts w:ascii="Times New Roman" w:hAnsi="Times New Roman" w:cs="Times New Roman"/>
          <w:sz w:val="28"/>
          <w:szCs w:val="28"/>
        </w:rPr>
        <w:t xml:space="preserve"> z separatorem w postaci przecinka</w:t>
      </w:r>
      <w:r w:rsidRPr="00337608">
        <w:rPr>
          <w:rFonts w:ascii="Times New Roman" w:hAnsi="Times New Roman" w:cs="Times New Roman"/>
          <w:sz w:val="28"/>
          <w:szCs w:val="28"/>
        </w:rPr>
        <w:t>.</w:t>
      </w:r>
    </w:p>
    <w:p w14:paraId="10E7B30B" w14:textId="77777777" w:rsidR="00EE3DB2" w:rsidRPr="00337608" w:rsidRDefault="00EE3DB2" w:rsidP="00F47403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Analityka sprzedażowa i generowanie raportów.</w:t>
      </w:r>
    </w:p>
    <w:p w14:paraId="23CC5D8D" w14:textId="77777777" w:rsidR="00EE3DB2" w:rsidRPr="00337608" w:rsidRDefault="00EE3DB2" w:rsidP="00F47403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Wydajność i skalowalność.</w:t>
      </w:r>
    </w:p>
    <w:p w14:paraId="600FC918" w14:textId="6FD76583" w:rsidR="00EE3DB2" w:rsidRPr="00337608" w:rsidRDefault="00EE3DB2" w:rsidP="00F47403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Powinna być dostępna funkcjonalność tabularycznego podglądu danych dla każdego z obiektów.</w:t>
      </w:r>
    </w:p>
    <w:p w14:paraId="75782894" w14:textId="77777777" w:rsidR="00EE3DB2" w:rsidRPr="00337608" w:rsidRDefault="00EE3DB2" w:rsidP="00F47403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Użytkownicy powinni mieć możliwość załadowania danych z plików CSV.</w:t>
      </w:r>
    </w:p>
    <w:p w14:paraId="1DB9B7C5" w14:textId="77777777" w:rsidR="00EE3DB2" w:rsidRPr="00337608" w:rsidRDefault="00EE3DB2" w:rsidP="00F47403">
      <w:pPr>
        <w:pStyle w:val="Akapitzlis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 xml:space="preserve">Aplikacja powinna korzystać z bibliotek analitycznych języka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 xml:space="preserve"> do tworzenia analiz i wykresów na podstawie posiadanych danych.</w:t>
      </w:r>
    </w:p>
    <w:p w14:paraId="6FF34B07" w14:textId="77777777" w:rsidR="00EE3DB2" w:rsidRPr="00337608" w:rsidRDefault="00EE3DB2" w:rsidP="00F47403">
      <w:pPr>
        <w:pStyle w:val="Akapitzlis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9D6D9C7" w14:textId="52A60338" w:rsidR="00EE3DB2" w:rsidRPr="00337608" w:rsidRDefault="00EE3DB2" w:rsidP="00F47403">
      <w:pPr>
        <w:pStyle w:val="Akapitzlist"/>
        <w:ind w:left="1440"/>
        <w:rPr>
          <w:rFonts w:ascii="Times New Roman" w:hAnsi="Times New Roman" w:cs="Times New Roman"/>
          <w:sz w:val="28"/>
          <w:szCs w:val="28"/>
        </w:rPr>
      </w:pPr>
    </w:p>
    <w:p w14:paraId="795C2ED0" w14:textId="77777777" w:rsidR="00761415" w:rsidRPr="00337608" w:rsidRDefault="00761415" w:rsidP="00F47403">
      <w:pPr>
        <w:pStyle w:val="Akapitzlist"/>
        <w:ind w:left="1440"/>
        <w:rPr>
          <w:rFonts w:ascii="Times New Roman" w:hAnsi="Times New Roman" w:cs="Times New Roman"/>
          <w:sz w:val="28"/>
          <w:szCs w:val="28"/>
        </w:rPr>
      </w:pPr>
    </w:p>
    <w:p w14:paraId="7F46E87B" w14:textId="77777777" w:rsidR="00761415" w:rsidRDefault="00761415" w:rsidP="00F47403">
      <w:pPr>
        <w:pStyle w:val="Akapitzlist"/>
        <w:ind w:left="1440"/>
        <w:rPr>
          <w:rFonts w:ascii="Times New Roman" w:hAnsi="Times New Roman" w:cs="Times New Roman"/>
          <w:sz w:val="28"/>
          <w:szCs w:val="28"/>
        </w:rPr>
      </w:pPr>
    </w:p>
    <w:p w14:paraId="2B5A07C9" w14:textId="77777777" w:rsidR="00F47403" w:rsidRDefault="00F47403" w:rsidP="00F47403">
      <w:pPr>
        <w:pStyle w:val="Akapitzlist"/>
        <w:ind w:left="1440"/>
        <w:rPr>
          <w:rFonts w:ascii="Times New Roman" w:hAnsi="Times New Roman" w:cs="Times New Roman"/>
          <w:sz w:val="28"/>
          <w:szCs w:val="28"/>
        </w:rPr>
      </w:pPr>
    </w:p>
    <w:p w14:paraId="13BF48BF" w14:textId="77777777" w:rsidR="00F47403" w:rsidRDefault="00F47403" w:rsidP="00F47403">
      <w:pPr>
        <w:pStyle w:val="Akapitzlist"/>
        <w:ind w:left="1440"/>
        <w:rPr>
          <w:rFonts w:ascii="Times New Roman" w:hAnsi="Times New Roman" w:cs="Times New Roman"/>
          <w:sz w:val="28"/>
          <w:szCs w:val="28"/>
        </w:rPr>
      </w:pPr>
    </w:p>
    <w:p w14:paraId="0B4CF220" w14:textId="77777777" w:rsidR="00F47403" w:rsidRDefault="00F47403" w:rsidP="00F47403">
      <w:pPr>
        <w:pStyle w:val="Akapitzlist"/>
        <w:ind w:left="1440"/>
        <w:rPr>
          <w:rFonts w:ascii="Times New Roman" w:hAnsi="Times New Roman" w:cs="Times New Roman"/>
          <w:sz w:val="28"/>
          <w:szCs w:val="28"/>
        </w:rPr>
      </w:pPr>
    </w:p>
    <w:p w14:paraId="7F4C7AEF" w14:textId="77777777" w:rsidR="00761415" w:rsidRPr="000F4C1B" w:rsidRDefault="00761415" w:rsidP="000F4C1B">
      <w:pPr>
        <w:rPr>
          <w:rFonts w:ascii="Times New Roman" w:hAnsi="Times New Roman" w:cs="Times New Roman"/>
          <w:sz w:val="28"/>
          <w:szCs w:val="28"/>
        </w:rPr>
      </w:pPr>
    </w:p>
    <w:p w14:paraId="28864588" w14:textId="20748BE0" w:rsidR="00761415" w:rsidRPr="00F47403" w:rsidRDefault="00761415" w:rsidP="00F47403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47403">
        <w:rPr>
          <w:rFonts w:ascii="Times New Roman" w:hAnsi="Times New Roman" w:cs="Times New Roman"/>
          <w:b/>
          <w:bCs/>
          <w:sz w:val="28"/>
          <w:szCs w:val="28"/>
        </w:rPr>
        <w:t xml:space="preserve">Możliwe analizy danych w aplikacji </w:t>
      </w:r>
    </w:p>
    <w:p w14:paraId="78E9A01A" w14:textId="77777777" w:rsidR="00761415" w:rsidRPr="00337608" w:rsidRDefault="00761415" w:rsidP="00F47403">
      <w:pPr>
        <w:rPr>
          <w:rFonts w:ascii="Times New Roman" w:hAnsi="Times New Roman" w:cs="Times New Roman"/>
          <w:sz w:val="28"/>
          <w:szCs w:val="28"/>
        </w:rPr>
      </w:pPr>
    </w:p>
    <w:p w14:paraId="0A02C64F" w14:textId="77777777" w:rsidR="00761415" w:rsidRPr="00337608" w:rsidRDefault="00761415" w:rsidP="00FA4402">
      <w:pPr>
        <w:pStyle w:val="Akapitzlist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7403">
        <w:rPr>
          <w:rFonts w:ascii="Times New Roman" w:hAnsi="Times New Roman" w:cs="Times New Roman"/>
          <w:b/>
          <w:bCs/>
          <w:sz w:val="28"/>
          <w:szCs w:val="28"/>
        </w:rPr>
        <w:t>Analiza sprzedaży</w:t>
      </w:r>
      <w:r w:rsidRPr="00337608">
        <w:rPr>
          <w:rFonts w:ascii="Times New Roman" w:hAnsi="Times New Roman" w:cs="Times New Roman"/>
          <w:sz w:val="28"/>
          <w:szCs w:val="28"/>
        </w:rPr>
        <w:t>: Generowanie raportów i wykresów dotyczących sprzedaży, takich jak zestawienia sprzedaży w czasie, analiza wykresów sprzedaży produktów, analiza sprzedaży według klientów lub regionów.</w:t>
      </w:r>
    </w:p>
    <w:p w14:paraId="277E6C0A" w14:textId="77777777" w:rsidR="00761415" w:rsidRPr="00337608" w:rsidRDefault="00761415" w:rsidP="00FA4402">
      <w:pPr>
        <w:pStyle w:val="Akapitzlist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7403">
        <w:rPr>
          <w:rFonts w:ascii="Times New Roman" w:hAnsi="Times New Roman" w:cs="Times New Roman"/>
          <w:b/>
          <w:bCs/>
          <w:sz w:val="28"/>
          <w:szCs w:val="28"/>
        </w:rPr>
        <w:t>Analiza konwersji</w:t>
      </w:r>
      <w:r w:rsidRPr="00337608">
        <w:rPr>
          <w:rFonts w:ascii="Times New Roman" w:hAnsi="Times New Roman" w:cs="Times New Roman"/>
          <w:sz w:val="28"/>
          <w:szCs w:val="28"/>
        </w:rPr>
        <w:t>: Śledzenie procesu konwersji klientów od etapu potencjalnej sprzedaży do finalizacji zamówienia. Generowanie raportów i wykresów przedstawiających wskaźniki konwersji, np. odsetek możliwości zamienionych w zamówienia.</w:t>
      </w:r>
    </w:p>
    <w:p w14:paraId="38037CF9" w14:textId="77777777" w:rsidR="00761415" w:rsidRPr="00337608" w:rsidRDefault="00761415" w:rsidP="00FA4402">
      <w:pPr>
        <w:pStyle w:val="Akapitzlist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7403">
        <w:rPr>
          <w:rFonts w:ascii="Times New Roman" w:hAnsi="Times New Roman" w:cs="Times New Roman"/>
          <w:b/>
          <w:bCs/>
          <w:sz w:val="28"/>
          <w:szCs w:val="28"/>
        </w:rPr>
        <w:t>Analiza klientów</w:t>
      </w:r>
      <w:r w:rsidRPr="00337608">
        <w:rPr>
          <w:rFonts w:ascii="Times New Roman" w:hAnsi="Times New Roman" w:cs="Times New Roman"/>
          <w:sz w:val="28"/>
          <w:szCs w:val="28"/>
        </w:rPr>
        <w:t>: Tworzenie profili klientów na podstawie zebranych danych i generowanie raportów dotyczących preferencji klientów, historii transakcji, segmentacji klientów według różnych kryteriów.</w:t>
      </w:r>
    </w:p>
    <w:p w14:paraId="46299F2C" w14:textId="77777777" w:rsidR="00761415" w:rsidRPr="00337608" w:rsidRDefault="00761415" w:rsidP="00FA4402">
      <w:pPr>
        <w:pStyle w:val="Akapitzlist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7403">
        <w:rPr>
          <w:rFonts w:ascii="Times New Roman" w:hAnsi="Times New Roman" w:cs="Times New Roman"/>
          <w:b/>
          <w:bCs/>
          <w:sz w:val="28"/>
          <w:szCs w:val="28"/>
        </w:rPr>
        <w:t>Analiza rentowności</w:t>
      </w:r>
      <w:r w:rsidRPr="00337608">
        <w:rPr>
          <w:rFonts w:ascii="Times New Roman" w:hAnsi="Times New Roman" w:cs="Times New Roman"/>
          <w:sz w:val="28"/>
          <w:szCs w:val="28"/>
        </w:rPr>
        <w:t>: Obliczanie rentowności klientów, produktów lub określonych transakcji. Identyfikowanie najbardziej dochodowych klientów lub produktów.</w:t>
      </w:r>
    </w:p>
    <w:p w14:paraId="17DD80B6" w14:textId="77777777" w:rsidR="00761415" w:rsidRPr="00337608" w:rsidRDefault="00761415" w:rsidP="00FA4402">
      <w:pPr>
        <w:pStyle w:val="Akapitzlist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4B59031F" w14:textId="403EF4CD" w:rsidR="00761415" w:rsidRPr="00337608" w:rsidRDefault="00761415" w:rsidP="00FA4402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 xml:space="preserve">Te analizy pomogą użytkownikom w lepszym zrozumieniu danych, podejmowaniu decyzji biznesowych i identyfikowaniu obszarów do poprawy lub rozwoju w ramach zarządzania relacjami z klientem. </w:t>
      </w:r>
    </w:p>
    <w:p w14:paraId="6B6C32BD" w14:textId="77777777" w:rsidR="00761415" w:rsidRPr="00337608" w:rsidRDefault="00761415" w:rsidP="00FA4402">
      <w:pPr>
        <w:pStyle w:val="Akapitzlist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25ADF14E" w14:textId="77777777" w:rsidR="00F47403" w:rsidRDefault="00F47403" w:rsidP="00F73F7C">
      <w:pPr>
        <w:rPr>
          <w:rFonts w:ascii="Times New Roman" w:hAnsi="Times New Roman" w:cs="Times New Roman"/>
          <w:sz w:val="28"/>
          <w:szCs w:val="28"/>
        </w:rPr>
      </w:pPr>
    </w:p>
    <w:p w14:paraId="2ED40711" w14:textId="77777777" w:rsidR="00AB68C9" w:rsidRDefault="00AB68C9" w:rsidP="00F73F7C">
      <w:pPr>
        <w:rPr>
          <w:rFonts w:ascii="Times New Roman" w:hAnsi="Times New Roman" w:cs="Times New Roman"/>
          <w:sz w:val="28"/>
          <w:szCs w:val="28"/>
        </w:rPr>
      </w:pPr>
    </w:p>
    <w:p w14:paraId="3A99EFBC" w14:textId="77777777" w:rsidR="00AB68C9" w:rsidRDefault="00AB68C9" w:rsidP="00F73F7C">
      <w:pPr>
        <w:rPr>
          <w:rFonts w:ascii="Times New Roman" w:hAnsi="Times New Roman" w:cs="Times New Roman"/>
          <w:sz w:val="28"/>
          <w:szCs w:val="28"/>
        </w:rPr>
      </w:pPr>
    </w:p>
    <w:p w14:paraId="0A35597E" w14:textId="77777777" w:rsidR="00AB68C9" w:rsidRDefault="00AB68C9" w:rsidP="00F73F7C">
      <w:pPr>
        <w:rPr>
          <w:rFonts w:ascii="Times New Roman" w:hAnsi="Times New Roman" w:cs="Times New Roman"/>
          <w:sz w:val="28"/>
          <w:szCs w:val="28"/>
        </w:rPr>
      </w:pPr>
    </w:p>
    <w:p w14:paraId="73E0A3EF" w14:textId="77777777" w:rsidR="00AB68C9" w:rsidRDefault="00AB68C9" w:rsidP="00F73F7C">
      <w:pPr>
        <w:rPr>
          <w:rFonts w:ascii="Times New Roman" w:hAnsi="Times New Roman" w:cs="Times New Roman"/>
          <w:sz w:val="28"/>
          <w:szCs w:val="28"/>
        </w:rPr>
      </w:pPr>
    </w:p>
    <w:p w14:paraId="2C9AB9E0" w14:textId="77777777" w:rsidR="00AB68C9" w:rsidRDefault="00AB68C9" w:rsidP="00F73F7C">
      <w:pPr>
        <w:rPr>
          <w:rFonts w:ascii="Times New Roman" w:hAnsi="Times New Roman" w:cs="Times New Roman"/>
          <w:sz w:val="28"/>
          <w:szCs w:val="28"/>
        </w:rPr>
      </w:pPr>
    </w:p>
    <w:p w14:paraId="25125918" w14:textId="77777777" w:rsidR="00AB68C9" w:rsidRDefault="00AB68C9" w:rsidP="00F73F7C">
      <w:pPr>
        <w:rPr>
          <w:rFonts w:ascii="Times New Roman" w:hAnsi="Times New Roman" w:cs="Times New Roman"/>
          <w:sz w:val="28"/>
          <w:szCs w:val="28"/>
        </w:rPr>
      </w:pPr>
    </w:p>
    <w:p w14:paraId="6E2A75DF" w14:textId="77777777" w:rsidR="00AB68C9" w:rsidRDefault="00AB68C9" w:rsidP="00F73F7C">
      <w:pPr>
        <w:rPr>
          <w:rFonts w:ascii="Times New Roman" w:hAnsi="Times New Roman" w:cs="Times New Roman"/>
          <w:sz w:val="28"/>
          <w:szCs w:val="28"/>
        </w:rPr>
      </w:pPr>
    </w:p>
    <w:p w14:paraId="7DB697E6" w14:textId="77777777" w:rsidR="00AB68C9" w:rsidRDefault="00AB68C9" w:rsidP="00F73F7C">
      <w:pPr>
        <w:rPr>
          <w:rFonts w:ascii="Times New Roman" w:hAnsi="Times New Roman" w:cs="Times New Roman"/>
          <w:sz w:val="28"/>
          <w:szCs w:val="28"/>
        </w:rPr>
      </w:pPr>
    </w:p>
    <w:p w14:paraId="31D2AF42" w14:textId="77777777" w:rsidR="00AB68C9" w:rsidRDefault="00AB68C9" w:rsidP="00F73F7C">
      <w:pPr>
        <w:rPr>
          <w:rFonts w:ascii="Times New Roman" w:hAnsi="Times New Roman" w:cs="Times New Roman"/>
          <w:sz w:val="28"/>
          <w:szCs w:val="28"/>
        </w:rPr>
      </w:pPr>
    </w:p>
    <w:p w14:paraId="0D4651A9" w14:textId="77777777" w:rsidR="00AB68C9" w:rsidRDefault="00AB68C9" w:rsidP="00F73F7C">
      <w:pPr>
        <w:rPr>
          <w:rFonts w:ascii="Times New Roman" w:hAnsi="Times New Roman" w:cs="Times New Roman"/>
          <w:sz w:val="28"/>
          <w:szCs w:val="28"/>
        </w:rPr>
      </w:pPr>
    </w:p>
    <w:p w14:paraId="6412AA98" w14:textId="77777777" w:rsidR="00AB68C9" w:rsidRDefault="00AB68C9" w:rsidP="00F73F7C">
      <w:pPr>
        <w:rPr>
          <w:rFonts w:ascii="Times New Roman" w:hAnsi="Times New Roman" w:cs="Times New Roman"/>
          <w:sz w:val="28"/>
          <w:szCs w:val="28"/>
        </w:rPr>
      </w:pPr>
    </w:p>
    <w:p w14:paraId="71EA7E4A" w14:textId="77777777" w:rsidR="00AB68C9" w:rsidRDefault="00AB68C9" w:rsidP="00F73F7C">
      <w:pPr>
        <w:rPr>
          <w:rFonts w:ascii="Times New Roman" w:hAnsi="Times New Roman" w:cs="Times New Roman"/>
          <w:sz w:val="28"/>
          <w:szCs w:val="28"/>
        </w:rPr>
      </w:pPr>
    </w:p>
    <w:p w14:paraId="54B1C640" w14:textId="77777777" w:rsidR="00761415" w:rsidRDefault="00761415" w:rsidP="00F47403">
      <w:pPr>
        <w:pStyle w:val="Akapitzlist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12C259" w14:textId="77777777" w:rsidR="00087346" w:rsidRPr="00F47403" w:rsidRDefault="00087346" w:rsidP="00F47403">
      <w:pPr>
        <w:pStyle w:val="Akapitzlist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DF659B" w14:textId="30BA989A" w:rsidR="00761415" w:rsidRPr="00F47403" w:rsidRDefault="00761415" w:rsidP="00F47403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4740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Wymagania funkcjonalne </w:t>
      </w:r>
    </w:p>
    <w:p w14:paraId="358A6AF3" w14:textId="77777777" w:rsidR="00761415" w:rsidRPr="00337608" w:rsidRDefault="00761415" w:rsidP="00F4740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7563A01" w14:textId="77777777" w:rsidR="00761415" w:rsidRPr="00337608" w:rsidRDefault="00761415" w:rsidP="00F47403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 xml:space="preserve">Tworzenie, odczyt, aktualizacja i usuwanie obiektów: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Accounts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Contacts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Opportunity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Quote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, Order, Product.</w:t>
      </w:r>
    </w:p>
    <w:p w14:paraId="61FBE52B" w14:textId="77777777" w:rsidR="00761415" w:rsidRPr="00337608" w:rsidRDefault="00761415" w:rsidP="00F47403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Wyświetlanie tabularycznego podglądu danych dla każdego z obiektów.</w:t>
      </w:r>
    </w:p>
    <w:p w14:paraId="1793944A" w14:textId="228E153D" w:rsidR="00761415" w:rsidRDefault="00761415" w:rsidP="00F47403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Możliwość załadowania danych z plików CSV</w:t>
      </w:r>
      <w:r w:rsidR="00DE5731">
        <w:rPr>
          <w:rFonts w:ascii="Times New Roman" w:hAnsi="Times New Roman" w:cs="Times New Roman"/>
          <w:sz w:val="28"/>
          <w:szCs w:val="28"/>
        </w:rPr>
        <w:t xml:space="preserve"> dla obiektów </w:t>
      </w:r>
      <w:proofErr w:type="spellStart"/>
      <w:r w:rsidR="00DE5731">
        <w:rPr>
          <w:rFonts w:ascii="Times New Roman" w:hAnsi="Times New Roman" w:cs="Times New Roman"/>
          <w:sz w:val="28"/>
          <w:szCs w:val="28"/>
        </w:rPr>
        <w:t>Accounts</w:t>
      </w:r>
      <w:proofErr w:type="spellEnd"/>
      <w:r w:rsidR="00DE57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E5731">
        <w:rPr>
          <w:rFonts w:ascii="Times New Roman" w:hAnsi="Times New Roman" w:cs="Times New Roman"/>
          <w:sz w:val="28"/>
          <w:szCs w:val="28"/>
        </w:rPr>
        <w:t>Contacts</w:t>
      </w:r>
      <w:proofErr w:type="spellEnd"/>
      <w:r w:rsidR="00DE5731">
        <w:rPr>
          <w:rFonts w:ascii="Times New Roman" w:hAnsi="Times New Roman" w:cs="Times New Roman"/>
          <w:sz w:val="28"/>
          <w:szCs w:val="28"/>
        </w:rPr>
        <w:t xml:space="preserve"> i Product: obsługiwane operacje </w:t>
      </w:r>
      <w:proofErr w:type="spellStart"/>
      <w:r w:rsidR="00DE5731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DE573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E5731">
        <w:rPr>
          <w:rFonts w:ascii="Times New Roman" w:hAnsi="Times New Roman" w:cs="Times New Roman"/>
          <w:sz w:val="28"/>
          <w:szCs w:val="28"/>
        </w:rPr>
        <w:t>Upsert</w:t>
      </w:r>
      <w:proofErr w:type="spellEnd"/>
      <w:r w:rsidR="00DE5731">
        <w:rPr>
          <w:rFonts w:ascii="Times New Roman" w:hAnsi="Times New Roman" w:cs="Times New Roman"/>
          <w:sz w:val="28"/>
          <w:szCs w:val="28"/>
        </w:rPr>
        <w:t xml:space="preserve"> (stworzenie nowych rekordów lub aktualizacja obecnych zlokalizowanych po parametrze ID)</w:t>
      </w:r>
      <w:r w:rsidRPr="00337608">
        <w:rPr>
          <w:rFonts w:ascii="Times New Roman" w:hAnsi="Times New Roman" w:cs="Times New Roman"/>
          <w:sz w:val="28"/>
          <w:szCs w:val="28"/>
        </w:rPr>
        <w:t>.</w:t>
      </w:r>
    </w:p>
    <w:p w14:paraId="7A72C61F" w14:textId="6A658DCB" w:rsidR="00087346" w:rsidRPr="00337608" w:rsidRDefault="00087346" w:rsidP="00F47403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Implementacja walidacji danych, pozwalająca na zachowanie „czystości” danych. </w:t>
      </w:r>
    </w:p>
    <w:p w14:paraId="13ACA36B" w14:textId="77777777" w:rsidR="00761415" w:rsidRDefault="00761415" w:rsidP="00F47403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Generowanie analiz i wykresów na podstawie dostępnych danych.</w:t>
      </w:r>
    </w:p>
    <w:p w14:paraId="0979DC16" w14:textId="4D9A6539" w:rsidR="00087346" w:rsidRPr="00337608" w:rsidRDefault="00087346" w:rsidP="00F47403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Utworzenie roli administratora, który będzie mógł zarządzać użytkownikami. </w:t>
      </w:r>
    </w:p>
    <w:p w14:paraId="6105ECC0" w14:textId="77777777" w:rsidR="00761415" w:rsidRDefault="00761415" w:rsidP="00F47403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Zapewnienie obsługi zapytań do bazy danych.</w:t>
      </w:r>
    </w:p>
    <w:p w14:paraId="58DDE9C3" w14:textId="7F8D9EB6" w:rsidR="00AB68C9" w:rsidRDefault="00AB68C9" w:rsidP="00F47403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Zabezpieczenia w postaci systemu logowania użytkownika. </w:t>
      </w:r>
    </w:p>
    <w:p w14:paraId="256D1145" w14:textId="5517BB57" w:rsidR="00DE5731" w:rsidRDefault="00DE5731" w:rsidP="00F47403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Strona główna aplikacji w postaci tablicy ( poglądowy projekt załącznik nr.1)</w:t>
      </w:r>
      <w:r w:rsidR="00AB68C9">
        <w:rPr>
          <w:rFonts w:ascii="Times New Roman" w:hAnsi="Times New Roman" w:cs="Times New Roman"/>
          <w:sz w:val="28"/>
          <w:szCs w:val="28"/>
        </w:rPr>
        <w:t>.</w:t>
      </w:r>
    </w:p>
    <w:p w14:paraId="4A6EB7D7" w14:textId="5D72CECF" w:rsidR="00DE5731" w:rsidRDefault="00AB68C9" w:rsidP="00F47403">
      <w:pPr>
        <w:pStyle w:val="Akapitzlist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Instalator aplikacji dla systemów z rodzinny Windows. </w:t>
      </w:r>
    </w:p>
    <w:p w14:paraId="7D801E15" w14:textId="77777777" w:rsidR="00AB68C9" w:rsidRPr="00337608" w:rsidRDefault="00AB68C9" w:rsidP="00AB68C9">
      <w:pPr>
        <w:pStyle w:val="Akapitzlist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AD1E02D" w14:textId="77777777" w:rsidR="000F4C1B" w:rsidRPr="00F47403" w:rsidRDefault="000F4C1B" w:rsidP="00F47403">
      <w:pPr>
        <w:rPr>
          <w:rFonts w:ascii="Times New Roman" w:hAnsi="Times New Roman" w:cs="Times New Roman"/>
          <w:sz w:val="28"/>
          <w:szCs w:val="28"/>
        </w:rPr>
      </w:pPr>
    </w:p>
    <w:p w14:paraId="1F8293E6" w14:textId="31008D7F" w:rsidR="00761415" w:rsidRPr="00F47403" w:rsidRDefault="00761415" w:rsidP="00F47403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47403">
        <w:rPr>
          <w:rFonts w:ascii="Times New Roman" w:hAnsi="Times New Roman" w:cs="Times New Roman"/>
          <w:b/>
          <w:bCs/>
          <w:sz w:val="28"/>
          <w:szCs w:val="28"/>
        </w:rPr>
        <w:t xml:space="preserve">Wymagania niefunkcjonalne </w:t>
      </w:r>
    </w:p>
    <w:p w14:paraId="41482D72" w14:textId="77777777" w:rsidR="00761415" w:rsidRPr="00337608" w:rsidRDefault="00761415" w:rsidP="00F47403">
      <w:pPr>
        <w:rPr>
          <w:rFonts w:ascii="Times New Roman" w:hAnsi="Times New Roman" w:cs="Times New Roman"/>
          <w:sz w:val="28"/>
          <w:szCs w:val="28"/>
        </w:rPr>
      </w:pPr>
    </w:p>
    <w:p w14:paraId="6C0F4816" w14:textId="77777777" w:rsidR="00761415" w:rsidRPr="00337608" w:rsidRDefault="00761415" w:rsidP="00F47403">
      <w:pPr>
        <w:pStyle w:val="Akapitzlis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Responsywny i intuicyjny interfejs użytkownika.</w:t>
      </w:r>
    </w:p>
    <w:p w14:paraId="214D5314" w14:textId="77777777" w:rsidR="00761415" w:rsidRPr="00337608" w:rsidRDefault="00761415" w:rsidP="00F47403">
      <w:pPr>
        <w:pStyle w:val="Akapitzlis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Estetyczny i czytelny interfejs graficzny.</w:t>
      </w:r>
    </w:p>
    <w:p w14:paraId="4AAFFF4E" w14:textId="3795CEDF" w:rsidR="00761415" w:rsidRPr="00337608" w:rsidRDefault="00761415" w:rsidP="00F47403">
      <w:pPr>
        <w:pStyle w:val="Akapitzlis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Dane użytkowników oraz dane klientów powinny być przechowywane w bezpieczny sposób.</w:t>
      </w:r>
    </w:p>
    <w:p w14:paraId="47F9F82E" w14:textId="6F86F603" w:rsidR="00761415" w:rsidRDefault="00761415" w:rsidP="00F47403">
      <w:pPr>
        <w:pStyle w:val="Akapitzlis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Użytkownik powinien łatwo odnaleźć i korzystać z funkcji aplikacji.</w:t>
      </w:r>
    </w:p>
    <w:p w14:paraId="20E778E0" w14:textId="7AE3613A" w:rsidR="00087346" w:rsidRPr="00337608" w:rsidRDefault="00087346" w:rsidP="00F47403">
      <w:pPr>
        <w:pStyle w:val="Akapitzlis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nie będzie mógł wprowadzać błędnych danych tj. tekst w miejsce pola numerycznego.</w:t>
      </w:r>
    </w:p>
    <w:p w14:paraId="287A6BD8" w14:textId="05B85A65" w:rsidR="00761415" w:rsidRDefault="00761415" w:rsidP="00F47403">
      <w:pPr>
        <w:pStyle w:val="Akapitzlis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 xml:space="preserve">Aplikacja powinna działać na platformie desktopowej Windows. </w:t>
      </w:r>
    </w:p>
    <w:p w14:paraId="26D3BAF9" w14:textId="7F418F03" w:rsidR="00AB68C9" w:rsidRDefault="00AB68C9" w:rsidP="00F47403">
      <w:pPr>
        <w:pStyle w:val="Akapitzlis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Logowanie postępów prac na platformie </w:t>
      </w:r>
      <w:proofErr w:type="spellStart"/>
      <w:r>
        <w:rPr>
          <w:rFonts w:ascii="Times New Roman" w:hAnsi="Times New Roman" w:cs="Times New Roman"/>
          <w:sz w:val="28"/>
          <w:szCs w:val="28"/>
        </w:rPr>
        <w:t>Trello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4A7D52" w14:textId="58F6EDB9" w:rsidR="00AB68C9" w:rsidRDefault="00AB68C9" w:rsidP="00F47403">
      <w:pPr>
        <w:pStyle w:val="Akapitzlis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Korzystanie z systemu kontroli wersji oprogramowania. </w:t>
      </w:r>
    </w:p>
    <w:p w14:paraId="5E393052" w14:textId="745D3E86" w:rsidR="001E1F78" w:rsidRDefault="001E1F78" w:rsidP="00F47403">
      <w:pPr>
        <w:pStyle w:val="Akapitzlis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Przeprowadzenie testów użytkowników końcowych przed oddaniem projektu. </w:t>
      </w:r>
    </w:p>
    <w:p w14:paraId="7767EF27" w14:textId="2181EE10" w:rsidR="00AB68C9" w:rsidRPr="00337608" w:rsidRDefault="00AB68C9" w:rsidP="00F47403">
      <w:pPr>
        <w:pStyle w:val="Akapitzlis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Wprowadzanie ulepszeń i naprawa zgłoszonych błędów. </w:t>
      </w:r>
    </w:p>
    <w:p w14:paraId="54C93881" w14:textId="77777777" w:rsidR="00F47403" w:rsidRDefault="00F47403" w:rsidP="00F47403">
      <w:pPr>
        <w:rPr>
          <w:rFonts w:ascii="Times New Roman" w:hAnsi="Times New Roman" w:cs="Times New Roman"/>
          <w:sz w:val="28"/>
          <w:szCs w:val="28"/>
        </w:rPr>
      </w:pPr>
    </w:p>
    <w:p w14:paraId="30ED544C" w14:textId="77777777" w:rsidR="00F47403" w:rsidRDefault="00F47403" w:rsidP="00F474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C487F6" w14:textId="77777777" w:rsidR="00087346" w:rsidRDefault="00087346" w:rsidP="00F474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41263D" w14:textId="77777777" w:rsidR="00087346" w:rsidRPr="00F47403" w:rsidRDefault="00087346" w:rsidP="00F474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CCE41E" w14:textId="550F8C7B" w:rsidR="00337608" w:rsidRPr="00F47403" w:rsidRDefault="00337608" w:rsidP="00F47403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47403">
        <w:rPr>
          <w:rFonts w:ascii="Times New Roman" w:hAnsi="Times New Roman" w:cs="Times New Roman"/>
          <w:b/>
          <w:bCs/>
          <w:sz w:val="28"/>
          <w:szCs w:val="28"/>
        </w:rPr>
        <w:t xml:space="preserve">Wykorzystane Technologie </w:t>
      </w:r>
    </w:p>
    <w:p w14:paraId="15F82FFA" w14:textId="77777777" w:rsidR="00337608" w:rsidRPr="00337608" w:rsidRDefault="00337608" w:rsidP="00F47403">
      <w:pPr>
        <w:rPr>
          <w:rFonts w:ascii="Times New Roman" w:hAnsi="Times New Roman" w:cs="Times New Roman"/>
          <w:sz w:val="28"/>
          <w:szCs w:val="28"/>
        </w:rPr>
      </w:pPr>
    </w:p>
    <w:p w14:paraId="1C75F4D7" w14:textId="66F71555" w:rsidR="00337608" w:rsidRPr="00337608" w:rsidRDefault="00337608" w:rsidP="00F47403">
      <w:pPr>
        <w:pStyle w:val="Akapitzlist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 xml:space="preserve">Język programowania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6ED18D" w14:textId="3EF5E354" w:rsidR="00337608" w:rsidRPr="00337608" w:rsidRDefault="00337608" w:rsidP="00F47403">
      <w:pPr>
        <w:pStyle w:val="Akapitzlist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 xml:space="preserve">Biblioteka GUI PyQ6 </w:t>
      </w:r>
    </w:p>
    <w:p w14:paraId="0DCC892D" w14:textId="04E2E19D" w:rsidR="00337608" w:rsidRPr="00337608" w:rsidRDefault="00337608" w:rsidP="00F47403">
      <w:pPr>
        <w:pStyle w:val="Akapitzlist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 xml:space="preserve">Baza danych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97D212" w14:textId="2AF30B0C" w:rsidR="00337608" w:rsidRDefault="00337608" w:rsidP="00F47403">
      <w:pPr>
        <w:pStyle w:val="Akapitzlist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 xml:space="preserve">Biblioteki analityczne języka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Matplotlib</w:t>
      </w:r>
      <w:proofErr w:type="spellEnd"/>
    </w:p>
    <w:p w14:paraId="78ADB792" w14:textId="44D6DDB0" w:rsidR="00AB68C9" w:rsidRPr="00337608" w:rsidRDefault="00AB68C9" w:rsidP="00F47403">
      <w:pPr>
        <w:pStyle w:val="Akapitzlist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System kontroli wersji: Platforma GitHub</w:t>
      </w:r>
      <w:r w:rsidR="00087346">
        <w:rPr>
          <w:rFonts w:ascii="Times New Roman" w:hAnsi="Times New Roman" w:cs="Times New Roman"/>
          <w:sz w:val="28"/>
          <w:szCs w:val="28"/>
        </w:rPr>
        <w:t xml:space="preserve"> ( Załącznik nr.2) </w:t>
      </w:r>
    </w:p>
    <w:p w14:paraId="4D12662C" w14:textId="6A9D1A85" w:rsidR="00F47403" w:rsidRDefault="00337608" w:rsidP="00F47403">
      <w:pPr>
        <w:pStyle w:val="Akapitzlist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7608">
        <w:rPr>
          <w:rFonts w:ascii="Times New Roman" w:hAnsi="Times New Roman" w:cs="Times New Roman"/>
          <w:sz w:val="28"/>
          <w:szCs w:val="28"/>
        </w:rPr>
        <w:t>System Operacyjny Windows 11</w:t>
      </w:r>
    </w:p>
    <w:p w14:paraId="6BD21B38" w14:textId="77777777" w:rsidR="00F47403" w:rsidRPr="00F47403" w:rsidRDefault="00F47403" w:rsidP="00F47403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14:paraId="0ADCB3D7" w14:textId="77777777" w:rsidR="00F47403" w:rsidRDefault="00F47403" w:rsidP="00F47403">
      <w:pPr>
        <w:rPr>
          <w:rFonts w:ascii="Times New Roman" w:hAnsi="Times New Roman" w:cs="Times New Roman"/>
          <w:sz w:val="28"/>
          <w:szCs w:val="28"/>
        </w:rPr>
      </w:pPr>
    </w:p>
    <w:p w14:paraId="29A4672D" w14:textId="77777777" w:rsidR="00087346" w:rsidRDefault="00087346" w:rsidP="00F47403">
      <w:pPr>
        <w:rPr>
          <w:rFonts w:ascii="Times New Roman" w:hAnsi="Times New Roman" w:cs="Times New Roman"/>
          <w:sz w:val="28"/>
          <w:szCs w:val="28"/>
        </w:rPr>
      </w:pPr>
    </w:p>
    <w:p w14:paraId="409AEB62" w14:textId="77777777" w:rsidR="00087346" w:rsidRPr="00337608" w:rsidRDefault="00087346" w:rsidP="00F47403">
      <w:pPr>
        <w:rPr>
          <w:rFonts w:ascii="Times New Roman" w:hAnsi="Times New Roman" w:cs="Times New Roman"/>
          <w:sz w:val="28"/>
          <w:szCs w:val="28"/>
        </w:rPr>
      </w:pPr>
    </w:p>
    <w:p w14:paraId="38CBECDF" w14:textId="0FAC24B6" w:rsidR="00337608" w:rsidRPr="00F47403" w:rsidRDefault="00337608" w:rsidP="00F47403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47403">
        <w:rPr>
          <w:rFonts w:ascii="Times New Roman" w:hAnsi="Times New Roman" w:cs="Times New Roman"/>
          <w:b/>
          <w:bCs/>
          <w:sz w:val="28"/>
          <w:szCs w:val="28"/>
        </w:rPr>
        <w:t xml:space="preserve">Przykładowa architektura bazy danych </w:t>
      </w:r>
    </w:p>
    <w:p w14:paraId="0177C0A9" w14:textId="77777777" w:rsidR="00337608" w:rsidRDefault="00337608" w:rsidP="00F47403">
      <w:pPr>
        <w:rPr>
          <w:rFonts w:ascii="Times New Roman" w:hAnsi="Times New Roman" w:cs="Times New Roman"/>
          <w:sz w:val="28"/>
          <w:szCs w:val="28"/>
        </w:rPr>
      </w:pPr>
    </w:p>
    <w:p w14:paraId="1F91F4F5" w14:textId="77777777" w:rsidR="00337608" w:rsidRPr="00337608" w:rsidRDefault="00337608" w:rsidP="00F47403">
      <w:pPr>
        <w:numPr>
          <w:ilvl w:val="0"/>
          <w:numId w:val="12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37608"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Tabela</w:t>
      </w:r>
      <w:proofErr w:type="spellEnd"/>
      <w:r w:rsidRPr="0033760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"Accounts"</w:t>
      </w:r>
      <w:r w:rsidRPr="0033760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6F1BD1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</w:rPr>
        <w:t>account_id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: unikalny identyfikator konta (klucz główny)</w:t>
      </w:r>
    </w:p>
    <w:p w14:paraId="6A8AFF55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name: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nazwa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konta</w:t>
      </w:r>
      <w:proofErr w:type="spellEnd"/>
    </w:p>
    <w:p w14:paraId="71725AFC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address: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adres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konta</w:t>
      </w:r>
      <w:proofErr w:type="spellEnd"/>
    </w:p>
    <w:p w14:paraId="4B196018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phone: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numer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telefonu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konta</w:t>
      </w:r>
      <w:proofErr w:type="spellEnd"/>
    </w:p>
    <w:p w14:paraId="27885DF3" w14:textId="77777777" w:rsid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email: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adres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e-mail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konta</w:t>
      </w:r>
      <w:proofErr w:type="spellEnd"/>
    </w:p>
    <w:p w14:paraId="20A9E124" w14:textId="77777777" w:rsidR="00F47403" w:rsidRPr="00337608" w:rsidRDefault="00F47403" w:rsidP="00F47403">
      <w:pPr>
        <w:ind w:left="1800"/>
        <w:rPr>
          <w:rFonts w:ascii="Times New Roman" w:hAnsi="Times New Roman" w:cs="Times New Roman"/>
          <w:sz w:val="28"/>
          <w:szCs w:val="28"/>
          <w:lang w:val="en-US"/>
        </w:rPr>
      </w:pPr>
    </w:p>
    <w:p w14:paraId="3588F5F7" w14:textId="77777777" w:rsidR="00337608" w:rsidRPr="00337608" w:rsidRDefault="00337608" w:rsidP="00F47403">
      <w:pPr>
        <w:numPr>
          <w:ilvl w:val="0"/>
          <w:numId w:val="12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37608"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Tabela</w:t>
      </w:r>
      <w:proofErr w:type="spellEnd"/>
      <w:r w:rsidRPr="0033760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"Contacts"</w:t>
      </w:r>
      <w:r w:rsidRPr="0033760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250D188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</w:rPr>
        <w:t>contact_id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: unikalny identyfikator kontaktu (klucz główny)</w:t>
      </w:r>
    </w:p>
    <w:p w14:paraId="51832F36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</w:rPr>
        <w:t>account_id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: identyfikator przypisanego konta (klucz obcy z tabeli "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Accounts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")</w:t>
      </w:r>
    </w:p>
    <w:p w14:paraId="30B71E88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imię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kontaktu</w:t>
      </w:r>
      <w:proofErr w:type="spellEnd"/>
    </w:p>
    <w:p w14:paraId="7C1B212B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nazwisko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kontaktu</w:t>
      </w:r>
      <w:proofErr w:type="spellEnd"/>
    </w:p>
    <w:p w14:paraId="37D45FB0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phone: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numer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telefonu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kontaktu</w:t>
      </w:r>
      <w:proofErr w:type="spellEnd"/>
    </w:p>
    <w:p w14:paraId="6967C085" w14:textId="77777777" w:rsid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email: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adres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e-mail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kontaktu</w:t>
      </w:r>
      <w:proofErr w:type="spellEnd"/>
    </w:p>
    <w:p w14:paraId="31FB6A09" w14:textId="77777777" w:rsidR="00F47403" w:rsidRPr="00337608" w:rsidRDefault="00F47403" w:rsidP="00F47403">
      <w:pPr>
        <w:ind w:left="1800"/>
        <w:rPr>
          <w:rFonts w:ascii="Times New Roman" w:hAnsi="Times New Roman" w:cs="Times New Roman"/>
          <w:sz w:val="28"/>
          <w:szCs w:val="28"/>
          <w:lang w:val="en-US"/>
        </w:rPr>
      </w:pPr>
    </w:p>
    <w:p w14:paraId="4C51A980" w14:textId="77777777" w:rsidR="00337608" w:rsidRPr="00337608" w:rsidRDefault="00337608" w:rsidP="00F47403">
      <w:pPr>
        <w:numPr>
          <w:ilvl w:val="0"/>
          <w:numId w:val="12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37608"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Tabela</w:t>
      </w:r>
      <w:proofErr w:type="spellEnd"/>
      <w:r w:rsidRPr="0033760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"Opportunity"</w:t>
      </w:r>
      <w:r w:rsidRPr="0033760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E05EA6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</w:rPr>
        <w:t>opportunity_id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: unikalny identyfikator możliwości (klucz główny)</w:t>
      </w:r>
    </w:p>
    <w:p w14:paraId="019C0DA1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</w:rPr>
        <w:t>account_id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: identyfikator powiązanego konta (klucz obcy z tabeli "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Accounts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")</w:t>
      </w:r>
    </w:p>
    <w:p w14:paraId="5AC38EC3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amount: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wartość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możliwości</w:t>
      </w:r>
      <w:proofErr w:type="spellEnd"/>
    </w:p>
    <w:p w14:paraId="1B48AE4D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</w:rPr>
        <w:t>stage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: etap możliwości (np. "Negocjacje", "Zamknięte")</w:t>
      </w:r>
    </w:p>
    <w:p w14:paraId="4E538EA6" w14:textId="77777777" w:rsid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closing_date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: data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zamknięcia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możliwości</w:t>
      </w:r>
      <w:proofErr w:type="spellEnd"/>
    </w:p>
    <w:p w14:paraId="3E4433E0" w14:textId="77777777" w:rsidR="00F47403" w:rsidRPr="00337608" w:rsidRDefault="00F47403" w:rsidP="00F47403">
      <w:pPr>
        <w:ind w:left="1800"/>
        <w:rPr>
          <w:rFonts w:ascii="Times New Roman" w:hAnsi="Times New Roman" w:cs="Times New Roman"/>
          <w:sz w:val="28"/>
          <w:szCs w:val="28"/>
          <w:lang w:val="en-US"/>
        </w:rPr>
      </w:pPr>
    </w:p>
    <w:p w14:paraId="76944580" w14:textId="77777777" w:rsidR="00337608" w:rsidRPr="00337608" w:rsidRDefault="00337608" w:rsidP="00F47403">
      <w:pPr>
        <w:numPr>
          <w:ilvl w:val="0"/>
          <w:numId w:val="12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37608"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Tabela</w:t>
      </w:r>
      <w:proofErr w:type="spellEnd"/>
      <w:r w:rsidRPr="0033760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"Quote"</w:t>
      </w:r>
      <w:r w:rsidRPr="0033760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3B3F7B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</w:rPr>
        <w:t>quote_id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: unikalny identyfikator oferty (klucz główny)</w:t>
      </w:r>
    </w:p>
    <w:p w14:paraId="48FF0E73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</w:rPr>
        <w:t>opportunity_id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: identyfikator powiązanej możliwości (klucz obcy z tabeli "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Opportunity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")</w:t>
      </w:r>
    </w:p>
    <w:p w14:paraId="7BDA3787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amount: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wartość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oferty</w:t>
      </w:r>
      <w:proofErr w:type="spellEnd"/>
    </w:p>
    <w:p w14:paraId="7D912981" w14:textId="77777777" w:rsid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valid_until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: data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ważności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oferty</w:t>
      </w:r>
      <w:proofErr w:type="spellEnd"/>
    </w:p>
    <w:p w14:paraId="2ACD2538" w14:textId="77777777" w:rsidR="00F47403" w:rsidRPr="00337608" w:rsidRDefault="00F47403" w:rsidP="00F47403">
      <w:pPr>
        <w:ind w:left="1800"/>
        <w:rPr>
          <w:rFonts w:ascii="Times New Roman" w:hAnsi="Times New Roman" w:cs="Times New Roman"/>
          <w:sz w:val="28"/>
          <w:szCs w:val="28"/>
          <w:lang w:val="en-US"/>
        </w:rPr>
      </w:pPr>
    </w:p>
    <w:p w14:paraId="44F2369E" w14:textId="77777777" w:rsidR="00337608" w:rsidRPr="00337608" w:rsidRDefault="00337608" w:rsidP="00F47403">
      <w:pPr>
        <w:numPr>
          <w:ilvl w:val="0"/>
          <w:numId w:val="12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37608"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Tabela</w:t>
      </w:r>
      <w:proofErr w:type="spellEnd"/>
      <w:r w:rsidRPr="0033760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"Order"</w:t>
      </w:r>
      <w:r w:rsidRPr="0033760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2635E0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</w:rPr>
        <w:t>order_id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: unikalny identyfikator zamówienia (klucz główny)</w:t>
      </w:r>
    </w:p>
    <w:p w14:paraId="23ED8A20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</w:rPr>
        <w:t>account_id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: identyfikator powiązanego konta (klucz obcy z tabeli "</w:t>
      </w:r>
      <w:proofErr w:type="spellStart"/>
      <w:r w:rsidRPr="00337608">
        <w:rPr>
          <w:rFonts w:ascii="Times New Roman" w:hAnsi="Times New Roman" w:cs="Times New Roman"/>
          <w:sz w:val="28"/>
          <w:szCs w:val="28"/>
        </w:rPr>
        <w:t>Accounts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")</w:t>
      </w:r>
    </w:p>
    <w:p w14:paraId="6AD8A67E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: identyfikator powiązanego produktu (klucz obcy z tabeli "Product")</w:t>
      </w:r>
    </w:p>
    <w:p w14:paraId="14782ACF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quantity: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ilość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zamówionych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produktów</w:t>
      </w:r>
      <w:proofErr w:type="spellEnd"/>
    </w:p>
    <w:p w14:paraId="610F0490" w14:textId="77777777" w:rsid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order_date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: data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zamówienia</w:t>
      </w:r>
      <w:proofErr w:type="spellEnd"/>
    </w:p>
    <w:p w14:paraId="43796EB6" w14:textId="77777777" w:rsidR="00F47403" w:rsidRPr="00337608" w:rsidRDefault="00F47403" w:rsidP="00F47403">
      <w:pPr>
        <w:ind w:left="1800"/>
        <w:rPr>
          <w:rFonts w:ascii="Times New Roman" w:hAnsi="Times New Roman" w:cs="Times New Roman"/>
          <w:sz w:val="28"/>
          <w:szCs w:val="28"/>
          <w:lang w:val="en-US"/>
        </w:rPr>
      </w:pPr>
    </w:p>
    <w:p w14:paraId="182EFF74" w14:textId="77777777" w:rsidR="00337608" w:rsidRPr="00AB68C9" w:rsidRDefault="00337608" w:rsidP="00F47403">
      <w:pPr>
        <w:numPr>
          <w:ilvl w:val="0"/>
          <w:numId w:val="12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B68C9"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Tabela</w:t>
      </w:r>
      <w:proofErr w:type="spellEnd"/>
      <w:r w:rsidRPr="00AB68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"Product"</w:t>
      </w:r>
      <w:r w:rsidRPr="00AB68C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0AB146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37608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>: unikalny identyfikator produktu (klucz główny)</w:t>
      </w:r>
    </w:p>
    <w:p w14:paraId="5B3FA3BE" w14:textId="77777777" w:rsidR="00337608" w:rsidRP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name: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nazwa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produktu</w:t>
      </w:r>
      <w:proofErr w:type="spellEnd"/>
    </w:p>
    <w:p w14:paraId="33799DA5" w14:textId="77777777" w:rsidR="00337608" w:rsidRDefault="00337608" w:rsidP="00F47403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price: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cena</w:t>
      </w:r>
      <w:proofErr w:type="spellEnd"/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7608">
        <w:rPr>
          <w:rFonts w:ascii="Times New Roman" w:hAnsi="Times New Roman" w:cs="Times New Roman"/>
          <w:sz w:val="28"/>
          <w:szCs w:val="28"/>
          <w:lang w:val="en-US"/>
        </w:rPr>
        <w:t>produktu</w:t>
      </w:r>
      <w:proofErr w:type="spellEnd"/>
    </w:p>
    <w:p w14:paraId="290CC5D9" w14:textId="77777777" w:rsidR="00AB68C9" w:rsidRDefault="00AB68C9" w:rsidP="00AB68C9">
      <w:pPr>
        <w:tabs>
          <w:tab w:val="num" w:pos="1800"/>
        </w:tabs>
        <w:ind w:left="1800"/>
        <w:rPr>
          <w:rFonts w:ascii="Times New Roman" w:hAnsi="Times New Roman" w:cs="Times New Roman"/>
          <w:sz w:val="28"/>
          <w:szCs w:val="28"/>
          <w:lang w:val="en-US"/>
        </w:rPr>
      </w:pPr>
    </w:p>
    <w:p w14:paraId="21531352" w14:textId="0A5B5ED7" w:rsidR="00AB68C9" w:rsidRPr="00AB68C9" w:rsidRDefault="00AB68C9" w:rsidP="00AB68C9">
      <w:pPr>
        <w:numPr>
          <w:ilvl w:val="0"/>
          <w:numId w:val="12"/>
        </w:numPr>
        <w:tabs>
          <w:tab w:val="num" w:pos="180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AB68C9"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Tabela</w:t>
      </w:r>
      <w:proofErr w:type="spellEnd"/>
      <w:r w:rsidRPr="00AB68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B68C9">
        <w:rPr>
          <w:rFonts w:ascii="Times New Roman" w:hAnsi="Times New Roman" w:cs="Times New Roman"/>
          <w:b/>
          <w:bCs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</w:t>
      </w:r>
      <w:r w:rsidRPr="00AB68C9">
        <w:rPr>
          <w:rFonts w:ascii="Times New Roman" w:hAnsi="Times New Roman" w:cs="Times New Roman"/>
          <w:b/>
          <w:bCs/>
          <w:sz w:val="28"/>
          <w:szCs w:val="28"/>
          <w:lang w:val="en-US"/>
        </w:rPr>
        <w:t>"</w:t>
      </w:r>
      <w:r w:rsidRPr="00AB68C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DB8984" w14:textId="1962A6D1" w:rsidR="00AB68C9" w:rsidRPr="00337608" w:rsidRDefault="00AB68C9" w:rsidP="00AB68C9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r w:rsidRPr="00337608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 xml:space="preserve">: unikalny identyfikator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usera</w:t>
      </w:r>
      <w:proofErr w:type="spellEnd"/>
      <w:r w:rsidRPr="00337608">
        <w:rPr>
          <w:rFonts w:ascii="Times New Roman" w:hAnsi="Times New Roman" w:cs="Times New Roman"/>
          <w:sz w:val="28"/>
          <w:szCs w:val="28"/>
        </w:rPr>
        <w:t xml:space="preserve"> (klucz główny)</w:t>
      </w:r>
    </w:p>
    <w:p w14:paraId="6CFEAB15" w14:textId="2F34C583" w:rsidR="00AB68C9" w:rsidRPr="00AB68C9" w:rsidRDefault="00AB68C9" w:rsidP="00AB68C9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usera</w:t>
      </w:r>
      <w:proofErr w:type="spellEnd"/>
    </w:p>
    <w:p w14:paraId="18D41267" w14:textId="626EF725" w:rsidR="00AB68C9" w:rsidRDefault="00AB68C9" w:rsidP="00AB68C9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33760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hasło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usera</w:t>
      </w:r>
      <w:proofErr w:type="spellEnd"/>
    </w:p>
    <w:p w14:paraId="7C31167F" w14:textId="07D8AEB2" w:rsidR="00087346" w:rsidRPr="00087346" w:rsidRDefault="00087346" w:rsidP="00AB68C9">
      <w:pPr>
        <w:numPr>
          <w:ilvl w:val="1"/>
          <w:numId w:val="12"/>
        </w:numPr>
        <w:tabs>
          <w:tab w:val="num" w:pos="1440"/>
        </w:tabs>
        <w:rPr>
          <w:rFonts w:ascii="Times New Roman" w:hAnsi="Times New Roman" w:cs="Times New Roman"/>
          <w:sz w:val="28"/>
          <w:szCs w:val="28"/>
        </w:rPr>
      </w:pPr>
      <w:r w:rsidRPr="00087346">
        <w:rPr>
          <w:rFonts w:ascii="Times New Roman" w:hAnsi="Times New Roman" w:cs="Times New Roman"/>
          <w:sz w:val="28"/>
          <w:szCs w:val="28"/>
        </w:rPr>
        <w:t>role: rola użytkownika np. a</w:t>
      </w:r>
      <w:r>
        <w:rPr>
          <w:rFonts w:ascii="Times New Roman" w:hAnsi="Times New Roman" w:cs="Times New Roman"/>
          <w:sz w:val="28"/>
          <w:szCs w:val="28"/>
        </w:rPr>
        <w:t>dmin</w:t>
      </w:r>
    </w:p>
    <w:p w14:paraId="2C863CE9" w14:textId="77777777" w:rsidR="00AB68C9" w:rsidRPr="00087346" w:rsidRDefault="00AB68C9" w:rsidP="00AB68C9">
      <w:pPr>
        <w:tabs>
          <w:tab w:val="num" w:pos="1800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413D827" w14:textId="77777777" w:rsidR="00087346" w:rsidRPr="00087346" w:rsidRDefault="00087346" w:rsidP="00F474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B5A9E9" w14:textId="77777777" w:rsidR="00087346" w:rsidRDefault="00087346" w:rsidP="00F47403">
      <w:pPr>
        <w:rPr>
          <w:rFonts w:ascii="Times New Roman" w:hAnsi="Times New Roman" w:cs="Times New Roman"/>
          <w:sz w:val="28"/>
          <w:szCs w:val="28"/>
        </w:rPr>
      </w:pPr>
    </w:p>
    <w:p w14:paraId="429ECAC2" w14:textId="77777777" w:rsidR="00F47403" w:rsidRDefault="00F47403" w:rsidP="00F47403">
      <w:pPr>
        <w:rPr>
          <w:rFonts w:ascii="Times New Roman" w:hAnsi="Times New Roman" w:cs="Times New Roman"/>
          <w:sz w:val="28"/>
          <w:szCs w:val="28"/>
        </w:rPr>
      </w:pPr>
    </w:p>
    <w:p w14:paraId="74DEE6DF" w14:textId="77777777" w:rsidR="001E1F78" w:rsidRDefault="001E1F78" w:rsidP="00F47403">
      <w:pPr>
        <w:rPr>
          <w:rFonts w:ascii="Times New Roman" w:hAnsi="Times New Roman" w:cs="Times New Roman"/>
          <w:sz w:val="28"/>
          <w:szCs w:val="28"/>
        </w:rPr>
      </w:pPr>
    </w:p>
    <w:p w14:paraId="4C1D3F4C" w14:textId="77777777" w:rsidR="001E1F78" w:rsidRDefault="001E1F78" w:rsidP="00F47403">
      <w:pPr>
        <w:rPr>
          <w:rFonts w:ascii="Times New Roman" w:hAnsi="Times New Roman" w:cs="Times New Roman"/>
          <w:sz w:val="28"/>
          <w:szCs w:val="28"/>
        </w:rPr>
      </w:pPr>
    </w:p>
    <w:p w14:paraId="657CA414" w14:textId="77777777" w:rsidR="001E1F78" w:rsidRDefault="001E1F78" w:rsidP="00F47403">
      <w:pPr>
        <w:rPr>
          <w:rFonts w:ascii="Times New Roman" w:hAnsi="Times New Roman" w:cs="Times New Roman"/>
          <w:sz w:val="28"/>
          <w:szCs w:val="28"/>
        </w:rPr>
      </w:pPr>
    </w:p>
    <w:p w14:paraId="5E7FE25C" w14:textId="77777777" w:rsidR="001E1F78" w:rsidRDefault="001E1F78" w:rsidP="00F47403">
      <w:pPr>
        <w:rPr>
          <w:rFonts w:ascii="Times New Roman" w:hAnsi="Times New Roman" w:cs="Times New Roman"/>
          <w:sz w:val="28"/>
          <w:szCs w:val="28"/>
        </w:rPr>
      </w:pPr>
    </w:p>
    <w:p w14:paraId="263D96B7" w14:textId="77777777" w:rsidR="001E1F78" w:rsidRDefault="001E1F78" w:rsidP="00F47403">
      <w:pPr>
        <w:rPr>
          <w:rFonts w:ascii="Times New Roman" w:hAnsi="Times New Roman" w:cs="Times New Roman"/>
          <w:sz w:val="28"/>
          <w:szCs w:val="28"/>
        </w:rPr>
      </w:pPr>
    </w:p>
    <w:p w14:paraId="58856E7F" w14:textId="77777777" w:rsidR="001E1F78" w:rsidRDefault="001E1F78" w:rsidP="00F47403">
      <w:pPr>
        <w:rPr>
          <w:rFonts w:ascii="Times New Roman" w:hAnsi="Times New Roman" w:cs="Times New Roman"/>
          <w:sz w:val="28"/>
          <w:szCs w:val="28"/>
        </w:rPr>
      </w:pPr>
    </w:p>
    <w:p w14:paraId="4A92F08A" w14:textId="77777777" w:rsidR="001E1F78" w:rsidRDefault="001E1F78" w:rsidP="00F47403">
      <w:pPr>
        <w:rPr>
          <w:rFonts w:ascii="Times New Roman" w:hAnsi="Times New Roman" w:cs="Times New Roman"/>
          <w:sz w:val="28"/>
          <w:szCs w:val="28"/>
        </w:rPr>
      </w:pPr>
    </w:p>
    <w:p w14:paraId="070A3360" w14:textId="77777777" w:rsidR="001E1F78" w:rsidRPr="00337608" w:rsidRDefault="001E1F78" w:rsidP="00F47403">
      <w:pPr>
        <w:rPr>
          <w:rFonts w:ascii="Times New Roman" w:hAnsi="Times New Roman" w:cs="Times New Roman"/>
          <w:sz w:val="28"/>
          <w:szCs w:val="28"/>
        </w:rPr>
      </w:pPr>
    </w:p>
    <w:p w14:paraId="4CAD6DEE" w14:textId="04613FCB" w:rsidR="00761415" w:rsidRDefault="00F47403" w:rsidP="00F47403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4740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Product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</w:rPr>
        <w:t>Backlog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2C19F8A" w14:textId="77777777" w:rsidR="00F47403" w:rsidRDefault="00F47403" w:rsidP="00F474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34991A" w14:textId="493DB123" w:rsidR="00F47403" w:rsidRDefault="00F47403" w:rsidP="00F47403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6FF4F46" w14:textId="77777777" w:rsidR="00F47403" w:rsidRPr="00F47403" w:rsidRDefault="00F47403" w:rsidP="00F47403">
      <w:pPr>
        <w:numPr>
          <w:ilvl w:val="0"/>
          <w:numId w:val="13"/>
        </w:numPr>
        <w:tabs>
          <w:tab w:val="clear" w:pos="720"/>
          <w:tab w:val="num" w:pos="1080"/>
        </w:tabs>
        <w:spacing w:line="276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Utworzenie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interfejsu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użytkownika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B91095F" w14:textId="77777777" w:rsidR="00F47403" w:rsidRPr="00F47403" w:rsidRDefault="00F47403" w:rsidP="00FA4402">
      <w:pPr>
        <w:numPr>
          <w:ilvl w:val="1"/>
          <w:numId w:val="13"/>
        </w:numPr>
        <w:tabs>
          <w:tab w:val="clear" w:pos="1440"/>
          <w:tab w:val="num" w:pos="1800"/>
        </w:tabs>
        <w:spacing w:line="276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F47403">
        <w:rPr>
          <w:rFonts w:ascii="Times New Roman" w:hAnsi="Times New Roman" w:cs="Times New Roman"/>
          <w:sz w:val="28"/>
          <w:szCs w:val="28"/>
        </w:rPr>
        <w:t>Stworzenie interfejsu użytkownika, który umożliwi użytkownikom nawigację i interakcję z różnymi obiektami CRM, takimi jak konta, kontakty, możliwości, oferty, zamówienia itp.</w:t>
      </w:r>
    </w:p>
    <w:p w14:paraId="16214C4B" w14:textId="77777777" w:rsidR="00F47403" w:rsidRPr="00F47403" w:rsidRDefault="00F47403" w:rsidP="00FA4402">
      <w:pPr>
        <w:numPr>
          <w:ilvl w:val="0"/>
          <w:numId w:val="13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Implementacja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operacji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CRUD:</w:t>
      </w:r>
    </w:p>
    <w:p w14:paraId="1678975D" w14:textId="77777777" w:rsidR="00F47403" w:rsidRPr="00F47403" w:rsidRDefault="00F47403" w:rsidP="00FA4402">
      <w:pPr>
        <w:numPr>
          <w:ilvl w:val="1"/>
          <w:numId w:val="13"/>
        </w:numPr>
        <w:tabs>
          <w:tab w:val="clear" w:pos="1440"/>
          <w:tab w:val="num" w:pos="1800"/>
        </w:tabs>
        <w:spacing w:line="276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F47403">
        <w:rPr>
          <w:rFonts w:ascii="Times New Roman" w:hAnsi="Times New Roman" w:cs="Times New Roman"/>
          <w:sz w:val="28"/>
          <w:szCs w:val="28"/>
        </w:rPr>
        <w:t>Umożliwienie dodawania, odczytywania, aktualizacji i usuwania danych dla obiektów CRM, takich jak konta, kontakty, możliwości, oferty, zamówienia, produkty.</w:t>
      </w:r>
    </w:p>
    <w:p w14:paraId="2B539484" w14:textId="77777777" w:rsidR="00F47403" w:rsidRPr="00F47403" w:rsidRDefault="00F47403" w:rsidP="00FA4402">
      <w:pPr>
        <w:numPr>
          <w:ilvl w:val="0"/>
          <w:numId w:val="13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47403">
        <w:rPr>
          <w:rFonts w:ascii="Times New Roman" w:hAnsi="Times New Roman" w:cs="Times New Roman"/>
          <w:b/>
          <w:bCs/>
          <w:sz w:val="28"/>
          <w:szCs w:val="28"/>
        </w:rPr>
        <w:t xml:space="preserve">Integracja z bazą danych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</w:rPr>
        <w:t>SQLite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755B9A" w14:textId="77777777" w:rsidR="00F47403" w:rsidRPr="00F47403" w:rsidRDefault="00F47403" w:rsidP="00FA4402">
      <w:pPr>
        <w:numPr>
          <w:ilvl w:val="1"/>
          <w:numId w:val="13"/>
        </w:numPr>
        <w:tabs>
          <w:tab w:val="clear" w:pos="1440"/>
          <w:tab w:val="num" w:pos="1800"/>
        </w:tabs>
        <w:spacing w:line="276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F47403">
        <w:rPr>
          <w:rFonts w:ascii="Times New Roman" w:hAnsi="Times New Roman" w:cs="Times New Roman"/>
          <w:sz w:val="28"/>
          <w:szCs w:val="28"/>
        </w:rPr>
        <w:t xml:space="preserve">Stworzenie modułu integracyjnego, który umożliwi komunikację z bazą danych </w:t>
      </w:r>
      <w:proofErr w:type="spellStart"/>
      <w:r w:rsidRPr="00F47403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47403">
        <w:rPr>
          <w:rFonts w:ascii="Times New Roman" w:hAnsi="Times New Roman" w:cs="Times New Roman"/>
          <w:sz w:val="28"/>
          <w:szCs w:val="28"/>
        </w:rPr>
        <w:t xml:space="preserve"> w celu przechowywania i pobierania danych dotyczących obiektów CRM.</w:t>
      </w:r>
    </w:p>
    <w:p w14:paraId="71480001" w14:textId="77777777" w:rsidR="00F47403" w:rsidRPr="00F47403" w:rsidRDefault="00F47403" w:rsidP="00FA4402">
      <w:pPr>
        <w:numPr>
          <w:ilvl w:val="0"/>
          <w:numId w:val="13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Wyszukiwanie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filtrowanie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danych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2351721" w14:textId="77777777" w:rsidR="00F47403" w:rsidRPr="00F47403" w:rsidRDefault="00F47403" w:rsidP="00FA4402">
      <w:pPr>
        <w:numPr>
          <w:ilvl w:val="1"/>
          <w:numId w:val="13"/>
        </w:numPr>
        <w:tabs>
          <w:tab w:val="clear" w:pos="1440"/>
          <w:tab w:val="num" w:pos="1800"/>
        </w:tabs>
        <w:spacing w:line="276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F47403">
        <w:rPr>
          <w:rFonts w:ascii="Times New Roman" w:hAnsi="Times New Roman" w:cs="Times New Roman"/>
          <w:sz w:val="28"/>
          <w:szCs w:val="28"/>
        </w:rPr>
        <w:t>Dodanie funkcjonalności wyszukiwania i filtrowania danych, aby użytkownicy mogli łatwo odnajdywać konkretne informacje na podstawie określonych kryteriów.</w:t>
      </w:r>
    </w:p>
    <w:p w14:paraId="79C5350F" w14:textId="77777777" w:rsidR="00F47403" w:rsidRPr="00F47403" w:rsidRDefault="00F47403" w:rsidP="00FA4402">
      <w:pPr>
        <w:numPr>
          <w:ilvl w:val="0"/>
          <w:numId w:val="13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47403">
        <w:rPr>
          <w:rFonts w:ascii="Times New Roman" w:hAnsi="Times New Roman" w:cs="Times New Roman"/>
          <w:b/>
          <w:bCs/>
          <w:sz w:val="28"/>
          <w:szCs w:val="28"/>
        </w:rPr>
        <w:t>Załadowanie danych z pliku CSV:</w:t>
      </w:r>
    </w:p>
    <w:p w14:paraId="1D918C31" w14:textId="77777777" w:rsidR="00F47403" w:rsidRPr="00F47403" w:rsidRDefault="00F47403" w:rsidP="00FA4402">
      <w:pPr>
        <w:numPr>
          <w:ilvl w:val="1"/>
          <w:numId w:val="13"/>
        </w:numPr>
        <w:tabs>
          <w:tab w:val="clear" w:pos="1440"/>
          <w:tab w:val="num" w:pos="1800"/>
        </w:tabs>
        <w:spacing w:line="276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F47403">
        <w:rPr>
          <w:rFonts w:ascii="Times New Roman" w:hAnsi="Times New Roman" w:cs="Times New Roman"/>
          <w:sz w:val="28"/>
          <w:szCs w:val="28"/>
        </w:rPr>
        <w:t>Implementacja mechanizmu importu danych z pliku CSV, który umożliwi użytkownikom ładowanie masowych danych do aplikacji CRM.</w:t>
      </w:r>
    </w:p>
    <w:p w14:paraId="73BC047F" w14:textId="77777777" w:rsidR="00F47403" w:rsidRPr="00F47403" w:rsidRDefault="00F47403" w:rsidP="00FA4402">
      <w:pPr>
        <w:numPr>
          <w:ilvl w:val="0"/>
          <w:numId w:val="13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Generowanie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analiz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wykresów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F056E08" w14:textId="77777777" w:rsidR="00F47403" w:rsidRPr="00F47403" w:rsidRDefault="00F47403" w:rsidP="00FA4402">
      <w:pPr>
        <w:numPr>
          <w:ilvl w:val="1"/>
          <w:numId w:val="13"/>
        </w:numPr>
        <w:tabs>
          <w:tab w:val="clear" w:pos="1440"/>
          <w:tab w:val="num" w:pos="1800"/>
        </w:tabs>
        <w:spacing w:line="276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F47403">
        <w:rPr>
          <w:rFonts w:ascii="Times New Roman" w:hAnsi="Times New Roman" w:cs="Times New Roman"/>
          <w:sz w:val="28"/>
          <w:szCs w:val="28"/>
        </w:rPr>
        <w:t xml:space="preserve">Wykorzystanie bibliotek analitycznych języka </w:t>
      </w:r>
      <w:proofErr w:type="spellStart"/>
      <w:r w:rsidRPr="00F4740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47403">
        <w:rPr>
          <w:rFonts w:ascii="Times New Roman" w:hAnsi="Times New Roman" w:cs="Times New Roman"/>
          <w:sz w:val="28"/>
          <w:szCs w:val="28"/>
        </w:rPr>
        <w:t>, takich jak PyQ6, do tworzenia analiz i wykresów na podstawie posiadanych danych CRM. Na przykład: analiza sprzedaży, analiza konwersji, analiza klientów, analiza trendów rynkowych itp.</w:t>
      </w:r>
    </w:p>
    <w:p w14:paraId="5E5ADFFA" w14:textId="77777777" w:rsidR="00F47403" w:rsidRPr="00F47403" w:rsidRDefault="00F47403" w:rsidP="00FA4402">
      <w:pPr>
        <w:numPr>
          <w:ilvl w:val="0"/>
          <w:numId w:val="13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Autoryzacja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uwierzytelnianie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F4F6710" w14:textId="77777777" w:rsidR="00F47403" w:rsidRDefault="00F47403" w:rsidP="00FA4402">
      <w:pPr>
        <w:numPr>
          <w:ilvl w:val="1"/>
          <w:numId w:val="13"/>
        </w:numPr>
        <w:tabs>
          <w:tab w:val="clear" w:pos="1440"/>
          <w:tab w:val="num" w:pos="1800"/>
        </w:tabs>
        <w:spacing w:line="276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F47403">
        <w:rPr>
          <w:rFonts w:ascii="Times New Roman" w:hAnsi="Times New Roman" w:cs="Times New Roman"/>
          <w:sz w:val="28"/>
          <w:szCs w:val="28"/>
        </w:rPr>
        <w:t>Wprowadzenie mechanizmu autoryzacji i uwierzytelniania, który zapewni dostęp tylko uprawnionym użytkownikom do danych i funkcjonalności aplikacji.</w:t>
      </w:r>
    </w:p>
    <w:p w14:paraId="26CCB9CD" w14:textId="77777777" w:rsidR="001E1F78" w:rsidRDefault="001E1F78" w:rsidP="001E1F7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FD3283" w14:textId="77777777" w:rsidR="001E1F78" w:rsidRDefault="001E1F78" w:rsidP="001E1F7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98AA2D" w14:textId="77777777" w:rsidR="00FA4402" w:rsidRPr="00F47403" w:rsidRDefault="00FA4402" w:rsidP="00FA440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31CA93" w14:textId="77777777" w:rsidR="00F47403" w:rsidRPr="00F47403" w:rsidRDefault="00F47403" w:rsidP="00FA4402">
      <w:pPr>
        <w:numPr>
          <w:ilvl w:val="0"/>
          <w:numId w:val="13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Powiadomienia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alarmy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5352340" w14:textId="77777777" w:rsidR="00F47403" w:rsidRPr="00F47403" w:rsidRDefault="00F47403" w:rsidP="00FA4402">
      <w:pPr>
        <w:numPr>
          <w:ilvl w:val="1"/>
          <w:numId w:val="13"/>
        </w:numPr>
        <w:tabs>
          <w:tab w:val="clear" w:pos="1440"/>
          <w:tab w:val="num" w:pos="1800"/>
        </w:tabs>
        <w:spacing w:line="276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F47403">
        <w:rPr>
          <w:rFonts w:ascii="Times New Roman" w:hAnsi="Times New Roman" w:cs="Times New Roman"/>
          <w:sz w:val="28"/>
          <w:szCs w:val="28"/>
        </w:rPr>
        <w:t>Dodanie funkcjonalności powiadomień i alarmów, które informują użytkowników o ważnych terminach, zdarzeniach lub aktualizacjach dotyczących klientów, kontaktów lub innych obiektów CRM.</w:t>
      </w:r>
    </w:p>
    <w:p w14:paraId="6090353A" w14:textId="77777777" w:rsidR="00F47403" w:rsidRPr="00F47403" w:rsidRDefault="00F47403" w:rsidP="00FA4402">
      <w:pPr>
        <w:numPr>
          <w:ilvl w:val="0"/>
          <w:numId w:val="13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Personalizacja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interfejsu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użytkownika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756EBC2" w14:textId="77777777" w:rsidR="00F47403" w:rsidRPr="00F47403" w:rsidRDefault="00F47403" w:rsidP="00FA4402">
      <w:pPr>
        <w:numPr>
          <w:ilvl w:val="1"/>
          <w:numId w:val="13"/>
        </w:numPr>
        <w:tabs>
          <w:tab w:val="clear" w:pos="1440"/>
          <w:tab w:val="num" w:pos="1800"/>
        </w:tabs>
        <w:spacing w:line="276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F47403">
        <w:rPr>
          <w:rFonts w:ascii="Times New Roman" w:hAnsi="Times New Roman" w:cs="Times New Roman"/>
          <w:sz w:val="28"/>
          <w:szCs w:val="28"/>
        </w:rPr>
        <w:t>Dodanie funkcji personalizacji interfejsu użytkownika, takich jak dostosowanie układu, wybór preferowanych kolumn, dostosowanie motywu itp.</w:t>
      </w:r>
    </w:p>
    <w:p w14:paraId="7C9F2459" w14:textId="77777777" w:rsidR="00F47403" w:rsidRPr="00F47403" w:rsidRDefault="00F47403" w:rsidP="00FA4402">
      <w:pPr>
        <w:numPr>
          <w:ilvl w:val="0"/>
          <w:numId w:val="13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Zabezpieczenia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danych</w:t>
      </w:r>
      <w:proofErr w:type="spellEnd"/>
      <w:r w:rsidRPr="00F4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CF66BE4" w14:textId="3AA38D99" w:rsidR="00087346" w:rsidRPr="001E1F78" w:rsidRDefault="00F47403" w:rsidP="001E1F78">
      <w:pPr>
        <w:numPr>
          <w:ilvl w:val="1"/>
          <w:numId w:val="13"/>
        </w:numPr>
        <w:tabs>
          <w:tab w:val="clear" w:pos="1440"/>
          <w:tab w:val="num" w:pos="1800"/>
        </w:tabs>
        <w:spacing w:line="276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F47403">
        <w:rPr>
          <w:rFonts w:ascii="Times New Roman" w:hAnsi="Times New Roman" w:cs="Times New Roman"/>
          <w:sz w:val="28"/>
          <w:szCs w:val="28"/>
        </w:rPr>
        <w:t>Implementacja mechanizmów ochrony danych, takich jak zabezpieczenia przed nieautoryzowanym dostępem</w:t>
      </w:r>
      <w:r w:rsidR="00F73F7C">
        <w:rPr>
          <w:rFonts w:ascii="Times New Roman" w:hAnsi="Times New Roman" w:cs="Times New Roman"/>
          <w:sz w:val="28"/>
          <w:szCs w:val="28"/>
        </w:rPr>
        <w:t>.</w:t>
      </w:r>
    </w:p>
    <w:p w14:paraId="027A6942" w14:textId="77777777" w:rsidR="00087346" w:rsidRDefault="00087346" w:rsidP="00FA4402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C8E6618" w14:textId="77777777" w:rsidR="00DE5731" w:rsidRDefault="00DE5731" w:rsidP="00DE5731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Załączniki </w:t>
      </w:r>
    </w:p>
    <w:p w14:paraId="3AB2BDAC" w14:textId="77777777" w:rsidR="00DE5731" w:rsidRDefault="00DE5731" w:rsidP="00DE57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C37B2F" w14:textId="77777777" w:rsidR="00DE5731" w:rsidRDefault="00DE5731" w:rsidP="00DE57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E29AAF" w14:textId="60CE83E6" w:rsidR="00DE5731" w:rsidRDefault="00DE5731" w:rsidP="00DE5731">
      <w:pPr>
        <w:ind w:left="72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Załącznik nr. 1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DE5731">
        <w:rPr>
          <w:rFonts w:ascii="Times New Roman" w:hAnsi="Times New Roman" w:cs="Times New Roman"/>
          <w:i/>
          <w:iCs/>
          <w:sz w:val="28"/>
          <w:szCs w:val="28"/>
        </w:rPr>
        <w:t xml:space="preserve">Poglądowy projekt strony głównej aplikacji w postaci tablicy. </w:t>
      </w:r>
      <w:r w:rsidRPr="00DE573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384ACF90" w14:textId="77777777" w:rsidR="00DE5731" w:rsidRDefault="00DE5731" w:rsidP="00DE5731">
      <w:pPr>
        <w:ind w:left="720"/>
        <w:rPr>
          <w:rFonts w:ascii="Times New Roman" w:hAnsi="Times New Roman" w:cs="Times New Roman"/>
          <w:i/>
          <w:iCs/>
          <w:sz w:val="28"/>
          <w:szCs w:val="28"/>
        </w:rPr>
      </w:pPr>
    </w:p>
    <w:p w14:paraId="6DC39184" w14:textId="77777777" w:rsidR="00DE5731" w:rsidRPr="00DE5731" w:rsidRDefault="00DE5731" w:rsidP="00DE5731">
      <w:pPr>
        <w:ind w:left="720"/>
        <w:rPr>
          <w:rFonts w:ascii="Times New Roman" w:hAnsi="Times New Roman" w:cs="Times New Roman"/>
          <w:i/>
          <w:iCs/>
          <w:sz w:val="28"/>
          <w:szCs w:val="28"/>
        </w:rPr>
      </w:pPr>
    </w:p>
    <w:p w14:paraId="7CBAF50F" w14:textId="43F980A6" w:rsidR="00F47403" w:rsidRDefault="00AB68C9" w:rsidP="00FA4402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519365" wp14:editId="76D5C990">
            <wp:extent cx="6400800" cy="3600450"/>
            <wp:effectExtent l="0" t="0" r="0" b="0"/>
            <wp:docPr id="2001267698" name="Obraz 1" descr="Python | PySide6 | PyQt6 Modern UI design | Fully Responsiv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| PySide6 | PyQt6 Modern UI design | Fully Responsive - YouTub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6A30C" w14:textId="2F7BF662" w:rsidR="00087346" w:rsidRDefault="00AB68C9" w:rsidP="001E1F78">
      <w:pPr>
        <w:spacing w:line="276" w:lineRule="auto"/>
        <w:ind w:left="360"/>
        <w:jc w:val="center"/>
        <w:rPr>
          <w:rFonts w:ascii="Times New Roman" w:hAnsi="Times New Roman" w:cs="Times New Roman"/>
          <w:i/>
          <w:iCs/>
        </w:rPr>
      </w:pPr>
      <w:r w:rsidRPr="00AB68C9">
        <w:rPr>
          <w:rFonts w:ascii="Times New Roman" w:hAnsi="Times New Roman" w:cs="Times New Roman"/>
          <w:i/>
          <w:iCs/>
        </w:rPr>
        <w:t>Źródło:</w:t>
      </w:r>
      <w:r>
        <w:rPr>
          <w:rFonts w:ascii="Times New Roman" w:hAnsi="Times New Roman" w:cs="Times New Roman"/>
          <w:i/>
          <w:iCs/>
        </w:rPr>
        <w:t xml:space="preserve"> </w:t>
      </w:r>
      <w:hyperlink r:id="rId13" w:history="1">
        <w:r w:rsidR="00087346" w:rsidRPr="00795FB9">
          <w:rPr>
            <w:rStyle w:val="Hipercze"/>
            <w:rFonts w:ascii="Times New Roman" w:hAnsi="Times New Roman" w:cs="Times New Roman"/>
            <w:i/>
            <w:iCs/>
          </w:rPr>
          <w:t>https://www.youtube.com/watch?v=zkl4x3tQ-ws&amp;ab_channel=ChairmanStudios</w:t>
        </w:r>
      </w:hyperlink>
      <w:r w:rsidR="00087346">
        <w:rPr>
          <w:rFonts w:ascii="Times New Roman" w:hAnsi="Times New Roman" w:cs="Times New Roman"/>
          <w:i/>
          <w:iCs/>
        </w:rPr>
        <w:tab/>
      </w:r>
    </w:p>
    <w:p w14:paraId="5A9908C8" w14:textId="77777777" w:rsidR="00087346" w:rsidRDefault="00087346" w:rsidP="00AB68C9">
      <w:pPr>
        <w:spacing w:line="276" w:lineRule="auto"/>
        <w:ind w:left="360"/>
        <w:jc w:val="center"/>
        <w:rPr>
          <w:rFonts w:ascii="Times New Roman" w:hAnsi="Times New Roman" w:cs="Times New Roman"/>
          <w:i/>
          <w:iCs/>
        </w:rPr>
      </w:pPr>
    </w:p>
    <w:p w14:paraId="2CEDF805" w14:textId="6BA8FAA7" w:rsidR="00087346" w:rsidRDefault="00087346" w:rsidP="00087346">
      <w:pPr>
        <w:ind w:left="72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Załącznik nr.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i/>
          <w:iCs/>
          <w:sz w:val="28"/>
          <w:szCs w:val="28"/>
        </w:rPr>
        <w:t>Link URL do Systemu kontroli wersji oprogramowania</w:t>
      </w:r>
      <w:r w:rsidRPr="00DE5731">
        <w:rPr>
          <w:rFonts w:ascii="Times New Roman" w:hAnsi="Times New Roman" w:cs="Times New Roman"/>
          <w:i/>
          <w:iCs/>
          <w:sz w:val="28"/>
          <w:szCs w:val="28"/>
        </w:rPr>
        <w:t xml:space="preserve">.  </w:t>
      </w:r>
    </w:p>
    <w:p w14:paraId="6758006A" w14:textId="0F6F4492" w:rsidR="00087346" w:rsidRDefault="00087346" w:rsidP="00087346">
      <w:pPr>
        <w:ind w:left="720"/>
        <w:rPr>
          <w:rFonts w:ascii="Times New Roman" w:hAnsi="Times New Roman" w:cs="Times New Roman"/>
          <w:i/>
          <w:iCs/>
          <w:sz w:val="28"/>
          <w:szCs w:val="28"/>
        </w:rPr>
      </w:pPr>
      <w:hyperlink r:id="rId14" w:history="1">
        <w:r w:rsidRPr="00795FB9">
          <w:rPr>
            <w:rStyle w:val="Hipercze"/>
            <w:rFonts w:ascii="Times New Roman" w:hAnsi="Times New Roman" w:cs="Times New Roman"/>
            <w:i/>
            <w:iCs/>
            <w:sz w:val="28"/>
            <w:szCs w:val="28"/>
          </w:rPr>
          <w:t>https://github.com/BROM100/Aplikacja-CRM</w:t>
        </w:r>
      </w:hyperlink>
    </w:p>
    <w:p w14:paraId="26721AB9" w14:textId="77777777" w:rsidR="00087346" w:rsidRDefault="00087346" w:rsidP="00087346">
      <w:pPr>
        <w:ind w:left="720"/>
        <w:rPr>
          <w:rFonts w:ascii="Times New Roman" w:hAnsi="Times New Roman" w:cs="Times New Roman"/>
          <w:i/>
          <w:iCs/>
          <w:sz w:val="28"/>
          <w:szCs w:val="28"/>
        </w:rPr>
      </w:pPr>
    </w:p>
    <w:p w14:paraId="6CA3EC61" w14:textId="77777777" w:rsidR="00087346" w:rsidRPr="00087346" w:rsidRDefault="00087346" w:rsidP="00087346">
      <w:pPr>
        <w:spacing w:line="276" w:lineRule="auto"/>
        <w:ind w:left="360"/>
        <w:rPr>
          <w:rFonts w:ascii="Times New Roman" w:hAnsi="Times New Roman" w:cs="Times New Roman"/>
        </w:rPr>
      </w:pPr>
    </w:p>
    <w:sectPr w:rsidR="00087346" w:rsidRPr="00087346" w:rsidSect="00F47403">
      <w:footerReference w:type="even" r:id="rId15"/>
      <w:footerReference w:type="default" r:id="rId16"/>
      <w:pgSz w:w="12240" w:h="15840" w:code="1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F39C4" w14:textId="77777777" w:rsidR="00BB31A9" w:rsidRDefault="00BB31A9" w:rsidP="00E74B29">
      <w:r>
        <w:separator/>
      </w:r>
    </w:p>
  </w:endnote>
  <w:endnote w:type="continuationSeparator" w:id="0">
    <w:p w14:paraId="1BDB524F" w14:textId="77777777" w:rsidR="00BB31A9" w:rsidRDefault="00BB31A9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145936648"/>
      <w:docPartObj>
        <w:docPartGallery w:val="Page Numbers (Bottom of Page)"/>
        <w:docPartUnique/>
      </w:docPartObj>
    </w:sdtPr>
    <w:sdtContent>
      <w:p w14:paraId="29CED560" w14:textId="4BDA63EC" w:rsidR="00E74B29" w:rsidRDefault="00E74B29" w:rsidP="006709F1">
        <w:pPr>
          <w:pStyle w:val="Stopka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 w:rsidR="00EE3DB2">
          <w:rPr>
            <w:rStyle w:val="Numerstrony"/>
            <w:noProof/>
          </w:rPr>
          <w:t>2</w:t>
        </w:r>
        <w:r>
          <w:rPr>
            <w:rStyle w:val="Numerstrony"/>
          </w:rPr>
          <w:fldChar w:fldCharType="end"/>
        </w:r>
      </w:p>
    </w:sdtContent>
  </w:sdt>
  <w:p w14:paraId="7EDC8057" w14:textId="77777777" w:rsidR="00E74B29" w:rsidRDefault="00E74B29" w:rsidP="006709F1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35792" w14:textId="77777777" w:rsidR="00E74B29" w:rsidRDefault="00E74B29" w:rsidP="006709F1">
    <w:pPr>
      <w:pStyle w:val="Stopka"/>
      <w:rPr>
        <w:rStyle w:val="Numerstrony"/>
      </w:rPr>
    </w:pPr>
  </w:p>
  <w:tbl>
    <w:tblPr>
      <w:tblStyle w:val="Tabela-Siatk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995"/>
      <w:gridCol w:w="5059"/>
      <w:gridCol w:w="3032"/>
      <w:gridCol w:w="994"/>
    </w:tblGrid>
    <w:tr w:rsidR="00E74B29" w14:paraId="28A129BF" w14:textId="77777777" w:rsidTr="006709F1">
      <w:tc>
        <w:tcPr>
          <w:tcW w:w="1079" w:type="dxa"/>
        </w:tcPr>
        <w:p w14:paraId="30B33882" w14:textId="77777777" w:rsidR="00E74B29" w:rsidRPr="00E74B29" w:rsidRDefault="00E74B29" w:rsidP="006709F1">
          <w:pPr>
            <w:pStyle w:val="Stopka"/>
          </w:pPr>
        </w:p>
      </w:tc>
      <w:tc>
        <w:tcPr>
          <w:tcW w:w="5395" w:type="dxa"/>
        </w:tcPr>
        <w:p w14:paraId="668B9D1B" w14:textId="5F022A74" w:rsidR="00E74B29" w:rsidRPr="00874FE7" w:rsidRDefault="00761415" w:rsidP="006709F1">
          <w:pPr>
            <w:pStyle w:val="Stopka"/>
          </w:pPr>
          <w:r>
            <w:t>Aplikacja CRM</w:t>
          </w:r>
        </w:p>
      </w:tc>
      <w:tc>
        <w:tcPr>
          <w:tcW w:w="3237" w:type="dxa"/>
        </w:tcPr>
        <w:sdt>
          <w:sdtPr>
            <w:rPr>
              <w:rStyle w:val="Numerstrony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1516F266" w14:textId="77777777" w:rsidR="00E74B29" w:rsidRPr="00E74B29" w:rsidRDefault="00E74B29" w:rsidP="006709F1">
              <w:pPr>
                <w:pStyle w:val="Stopka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2C5DE183" w14:textId="77777777" w:rsidR="00E74B29" w:rsidRPr="00E74B29" w:rsidRDefault="00E74B29" w:rsidP="006709F1">
          <w:pPr>
            <w:pStyle w:val="Stopka"/>
          </w:pPr>
        </w:p>
      </w:tc>
    </w:tr>
  </w:tbl>
  <w:p w14:paraId="49CB3EFB" w14:textId="77777777" w:rsidR="00E74B29" w:rsidRDefault="00E74B29" w:rsidP="006709F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08B60" w14:textId="77777777" w:rsidR="00BB31A9" w:rsidRDefault="00BB31A9" w:rsidP="00E74B29">
      <w:r>
        <w:separator/>
      </w:r>
    </w:p>
  </w:footnote>
  <w:footnote w:type="continuationSeparator" w:id="0">
    <w:p w14:paraId="56DB3159" w14:textId="77777777" w:rsidR="00BB31A9" w:rsidRDefault="00BB31A9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13CE"/>
    <w:multiLevelType w:val="multilevel"/>
    <w:tmpl w:val="09CE7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B42601"/>
    <w:multiLevelType w:val="hybridMultilevel"/>
    <w:tmpl w:val="B38ED480"/>
    <w:lvl w:ilvl="0" w:tplc="E47621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C3A92"/>
    <w:multiLevelType w:val="hybridMultilevel"/>
    <w:tmpl w:val="77185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F3220"/>
    <w:multiLevelType w:val="hybridMultilevel"/>
    <w:tmpl w:val="7A9E74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1C6EA0"/>
    <w:multiLevelType w:val="hybridMultilevel"/>
    <w:tmpl w:val="91D05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C5321B"/>
    <w:multiLevelType w:val="hybridMultilevel"/>
    <w:tmpl w:val="E5103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E094E8B"/>
    <w:multiLevelType w:val="hybridMultilevel"/>
    <w:tmpl w:val="050CE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B67E27"/>
    <w:multiLevelType w:val="hybridMultilevel"/>
    <w:tmpl w:val="C26659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4F87A75"/>
    <w:multiLevelType w:val="hybridMultilevel"/>
    <w:tmpl w:val="50A67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117037"/>
    <w:multiLevelType w:val="multilevel"/>
    <w:tmpl w:val="852EC1F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6E19713E"/>
    <w:multiLevelType w:val="hybridMultilevel"/>
    <w:tmpl w:val="6964B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BF18DF"/>
    <w:multiLevelType w:val="hybridMultilevel"/>
    <w:tmpl w:val="B8DA1D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4E411C4"/>
    <w:multiLevelType w:val="hybridMultilevel"/>
    <w:tmpl w:val="D2C6B124"/>
    <w:lvl w:ilvl="0" w:tplc="16BC93C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5469331">
    <w:abstractNumId w:val="3"/>
  </w:num>
  <w:num w:numId="2" w16cid:durableId="1333072393">
    <w:abstractNumId w:val="13"/>
  </w:num>
  <w:num w:numId="3" w16cid:durableId="1463770577">
    <w:abstractNumId w:val="12"/>
  </w:num>
  <w:num w:numId="4" w16cid:durableId="481389031">
    <w:abstractNumId w:val="4"/>
  </w:num>
  <w:num w:numId="5" w16cid:durableId="1782069307">
    <w:abstractNumId w:val="11"/>
  </w:num>
  <w:num w:numId="6" w16cid:durableId="91441327">
    <w:abstractNumId w:val="8"/>
  </w:num>
  <w:num w:numId="7" w16cid:durableId="1769811162">
    <w:abstractNumId w:val="9"/>
  </w:num>
  <w:num w:numId="8" w16cid:durableId="1992170234">
    <w:abstractNumId w:val="7"/>
  </w:num>
  <w:num w:numId="9" w16cid:durableId="1632710065">
    <w:abstractNumId w:val="2"/>
  </w:num>
  <w:num w:numId="10" w16cid:durableId="101144752">
    <w:abstractNumId w:val="6"/>
  </w:num>
  <w:num w:numId="11" w16cid:durableId="1688022970">
    <w:abstractNumId w:val="5"/>
  </w:num>
  <w:num w:numId="12" w16cid:durableId="1505437942">
    <w:abstractNumId w:val="10"/>
  </w:num>
  <w:num w:numId="13" w16cid:durableId="577859943">
    <w:abstractNumId w:val="0"/>
  </w:num>
  <w:num w:numId="14" w16cid:durableId="14627705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DB2"/>
    <w:rsid w:val="00086FA5"/>
    <w:rsid w:val="00087346"/>
    <w:rsid w:val="000E4641"/>
    <w:rsid w:val="000F4C1B"/>
    <w:rsid w:val="00151F66"/>
    <w:rsid w:val="00177F8D"/>
    <w:rsid w:val="00185F4A"/>
    <w:rsid w:val="001E1F78"/>
    <w:rsid w:val="002A63EA"/>
    <w:rsid w:val="002D2200"/>
    <w:rsid w:val="00337608"/>
    <w:rsid w:val="0040564B"/>
    <w:rsid w:val="0048120C"/>
    <w:rsid w:val="004909D9"/>
    <w:rsid w:val="00521481"/>
    <w:rsid w:val="00665110"/>
    <w:rsid w:val="006709F1"/>
    <w:rsid w:val="006B2873"/>
    <w:rsid w:val="006C60E6"/>
    <w:rsid w:val="00761415"/>
    <w:rsid w:val="00837914"/>
    <w:rsid w:val="00874FE7"/>
    <w:rsid w:val="00952F7D"/>
    <w:rsid w:val="0095496A"/>
    <w:rsid w:val="009A38BA"/>
    <w:rsid w:val="00AB68C9"/>
    <w:rsid w:val="00B43E11"/>
    <w:rsid w:val="00BB31A9"/>
    <w:rsid w:val="00C755AB"/>
    <w:rsid w:val="00D43125"/>
    <w:rsid w:val="00D66A3A"/>
    <w:rsid w:val="00DE5731"/>
    <w:rsid w:val="00DF198B"/>
    <w:rsid w:val="00E74B29"/>
    <w:rsid w:val="00EE3DB2"/>
    <w:rsid w:val="00F47403"/>
    <w:rsid w:val="00F50791"/>
    <w:rsid w:val="00F73F7C"/>
    <w:rsid w:val="00FA4402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86C12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uiPriority w:val="7"/>
    <w:qFormat/>
    <w:rsid w:val="006709F1"/>
    <w:rPr>
      <w:lang w:val="pl-PL"/>
    </w:rPr>
  </w:style>
  <w:style w:type="paragraph" w:styleId="Nagwek1">
    <w:name w:val="heading 1"/>
    <w:basedOn w:val="Normalny"/>
    <w:next w:val="Normalny"/>
    <w:link w:val="Nagwek1Znak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Nagwek2">
    <w:name w:val="heading 2"/>
    <w:basedOn w:val="Normalny"/>
    <w:next w:val="Normalny"/>
    <w:link w:val="Nagwek2Znak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Nagwek3">
    <w:name w:val="heading 3"/>
    <w:basedOn w:val="Nagwek2"/>
    <w:next w:val="Normalny"/>
    <w:link w:val="Nagwek3Znak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Nagwek4">
    <w:name w:val="heading 4"/>
    <w:basedOn w:val="Normalny"/>
    <w:next w:val="Normalny"/>
    <w:link w:val="Nagwek4Znak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GraphicAnchor">
    <w:name w:val="Graphic Anchor"/>
    <w:basedOn w:val="Normalny"/>
    <w:uiPriority w:val="8"/>
    <w:qFormat/>
    <w:rsid w:val="00DF198B"/>
    <w:rPr>
      <w:sz w:val="10"/>
    </w:rPr>
  </w:style>
  <w:style w:type="paragraph" w:styleId="Tekstdymka">
    <w:name w:val="Balloon Text"/>
    <w:basedOn w:val="Normalny"/>
    <w:link w:val="TekstdymkaZnak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ela-Siatka">
    <w:name w:val="Table Grid"/>
    <w:basedOn w:val="Standardowy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1"/>
    <w:rsid w:val="00874FE7"/>
    <w:rPr>
      <w:b/>
      <w:sz w:val="48"/>
      <w:szCs w:val="48"/>
    </w:rPr>
  </w:style>
  <w:style w:type="character" w:customStyle="1" w:styleId="Nagwek3Znak">
    <w:name w:val="Nagłówek 3 Znak"/>
    <w:basedOn w:val="Domylnaczcionkaakapitu"/>
    <w:link w:val="Nagwek3"/>
    <w:uiPriority w:val="2"/>
    <w:rsid w:val="00874FE7"/>
    <w:rPr>
      <w:sz w:val="36"/>
      <w:szCs w:val="36"/>
    </w:rPr>
  </w:style>
  <w:style w:type="character" w:customStyle="1" w:styleId="Nagwek4Znak">
    <w:name w:val="Nagłówek 4 Znak"/>
    <w:basedOn w:val="Domylnaczcionkaakapitu"/>
    <w:link w:val="Nagwek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ny"/>
    <w:uiPriority w:val="5"/>
    <w:qFormat/>
    <w:rsid w:val="00874FE7"/>
    <w:rPr>
      <w:sz w:val="28"/>
      <w:szCs w:val="28"/>
    </w:rPr>
  </w:style>
  <w:style w:type="paragraph" w:styleId="Nagwek">
    <w:name w:val="header"/>
    <w:basedOn w:val="Stopka"/>
    <w:link w:val="NagwekZnak"/>
    <w:uiPriority w:val="99"/>
    <w:semiHidden/>
    <w:rsid w:val="00E74B29"/>
    <w:rPr>
      <w:rFonts w:ascii="Georgia" w:hAnsi="Georgia"/>
    </w:rPr>
  </w:style>
  <w:style w:type="character" w:customStyle="1" w:styleId="NagwekZnak">
    <w:name w:val="Nagłówek Znak"/>
    <w:basedOn w:val="Domylnaczcionkaakapitu"/>
    <w:link w:val="Nagwek"/>
    <w:uiPriority w:val="99"/>
    <w:semiHidden/>
    <w:rsid w:val="00874FE7"/>
    <w:rPr>
      <w:rFonts w:ascii="Georgia" w:hAnsi="Georgia"/>
    </w:rPr>
  </w:style>
  <w:style w:type="paragraph" w:styleId="Stopka">
    <w:name w:val="footer"/>
    <w:basedOn w:val="Normalny"/>
    <w:link w:val="StopkaZnak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StopkaZnak">
    <w:name w:val="Stopka Znak"/>
    <w:basedOn w:val="Domylnaczcionkaakapitu"/>
    <w:link w:val="Stopka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umerstrony">
    <w:name w:val="page number"/>
    <w:basedOn w:val="Domylnaczcionkaakapitu"/>
    <w:uiPriority w:val="99"/>
    <w:semiHidden/>
    <w:rsid w:val="00E74B29"/>
  </w:style>
  <w:style w:type="character" w:customStyle="1" w:styleId="Nagwek5Znak">
    <w:name w:val="Nagłówek 5 Znak"/>
    <w:basedOn w:val="Domylnaczcionkaakapitu"/>
    <w:link w:val="Nagwek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CytatZnak">
    <w:name w:val="Cytat Znak"/>
    <w:basedOn w:val="Domylnaczcionkaakapitu"/>
    <w:link w:val="Cytat"/>
    <w:uiPriority w:val="6"/>
    <w:rsid w:val="00874FE7"/>
    <w:rPr>
      <w:color w:val="476166" w:themeColor="accent1"/>
      <w:sz w:val="96"/>
      <w:szCs w:val="96"/>
    </w:rPr>
  </w:style>
  <w:style w:type="character" w:styleId="Tekstzastpczy">
    <w:name w:val="Placeholder Text"/>
    <w:basedOn w:val="Domylnaczcionkaakapitu"/>
    <w:uiPriority w:val="99"/>
    <w:semiHidden/>
    <w:rsid w:val="00874FE7"/>
    <w:rPr>
      <w:color w:val="80808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E3DB2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  <w:lang w:val="en-US"/>
    </w:rPr>
  </w:style>
  <w:style w:type="paragraph" w:styleId="Spistreci1">
    <w:name w:val="toc 1"/>
    <w:basedOn w:val="Normalny"/>
    <w:next w:val="Normalny"/>
    <w:autoRedefine/>
    <w:uiPriority w:val="39"/>
    <w:rsid w:val="00EE3DB2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rsid w:val="00EE3DB2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rsid w:val="00EE3DB2"/>
    <w:pPr>
      <w:spacing w:after="100"/>
      <w:ind w:left="480"/>
    </w:pPr>
  </w:style>
  <w:style w:type="character" w:styleId="Hipercze">
    <w:name w:val="Hyperlink"/>
    <w:basedOn w:val="Domylnaczcionkaakapitu"/>
    <w:uiPriority w:val="99"/>
    <w:unhideWhenUsed/>
    <w:rsid w:val="00EE3DB2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semiHidden/>
    <w:qFormat/>
    <w:rsid w:val="00EE3DB2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0873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youtube.com/watch?v=zkl4x3tQ-ws&amp;ab_channel=ChairmanStudios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BROM100/Aplikacja-CR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rt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9E26A0B0-35AF-4D77-BC2F-A0BFCFBCAE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10</Pages>
  <Words>1236</Words>
  <Characters>7048</Characters>
  <Application>Microsoft Office Word</Application>
  <DocSecurity>0</DocSecurity>
  <Lines>58</Lines>
  <Paragraphs>16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2023-07-13T16:57:00Z</dcterms:created>
  <dcterms:modified xsi:type="dcterms:W3CDTF">2023-07-13T16:57:00Z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